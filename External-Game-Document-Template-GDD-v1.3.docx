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D0942EF" w14:textId="07599B3A" w:rsidR="006F58D9" w:rsidRDefault="006F58D9">
      <w:bookmarkStart w:id="0" w:name="_Hlk117205852"/>
      <w:bookmarkEnd w:id="0"/>
    </w:p>
    <w:p w14:paraId="13A4AFBA" w14:textId="7D6C6130" w:rsidR="006F58D9" w:rsidRDefault="006F58D9"/>
    <w:p w14:paraId="41D96892" w14:textId="306FF829" w:rsidR="006F58D9" w:rsidRDefault="006F58D9"/>
    <w:p w14:paraId="52901A2E" w14:textId="77777777" w:rsidR="006F58D9" w:rsidRDefault="006F58D9"/>
    <w:p w14:paraId="737D502C" w14:textId="77777777" w:rsidR="006F58D9" w:rsidRDefault="006F58D9"/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 w:rsidTr="006F58D9">
            <w:trPr>
              <w:trHeight w:val="283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14:paraId="08B812A9" w14:textId="5A3ABF88" w:rsidR="003E1D56" w:rsidRDefault="00DD474B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GOLDEN PIXIE GAMING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791B111A" w:rsidR="003E1D56" w:rsidRDefault="00385CAD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Forest Ambush TD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2BC962BD" w:rsidR="003E1D56" w:rsidRPr="003E1D56" w:rsidRDefault="00000000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385CAD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 Design Document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299696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385CAD">
                  <w:rPr>
                    <w:sz w:val="24"/>
                    <w:szCs w:val="24"/>
                  </w:rPr>
                  <w:t>1.</w:t>
                </w:r>
                <w:r w:rsidR="006E4B65">
                  <w:rPr>
                    <w:sz w:val="24"/>
                    <w:szCs w:val="24"/>
                  </w:rPr>
                  <w:t>2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0011D329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B24627">
                  <w:t>Golden Pixie Gaming</w:t>
                </w:r>
                <w:r>
                  <w:t>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08B812BF" w14:textId="56B9EF15"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B24627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Philip Henderson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4" w14:textId="097BEE2A" w:rsidR="003E1D56" w:rsidRDefault="00385CAD" w:rsidP="006F58D9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08B8131E" wp14:editId="0EDBD60A">
                    <wp:simplePos x="0" y="0"/>
                    <wp:positionH relativeFrom="column">
                      <wp:posOffset>1803400</wp:posOffset>
                    </wp:positionH>
                    <wp:positionV relativeFrom="paragraph">
                      <wp:posOffset>-5165090</wp:posOffset>
                    </wp:positionV>
                    <wp:extent cx="2353310" cy="830580"/>
                    <wp:effectExtent l="0" t="0" r="22860" b="26670"/>
                    <wp:wrapTight wrapText="bothSides">
                      <wp:wrapPolygon edited="0">
                        <wp:start x="0" y="0"/>
                        <wp:lineTo x="0" y="21798"/>
                        <wp:lineTo x="21635" y="21798"/>
                        <wp:lineTo x="21635" y="0"/>
                        <wp:lineTo x="0" y="0"/>
                      </wp:wrapPolygon>
                    </wp:wrapTight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8305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354716EF" w:rsidR="003E1D56" w:rsidRPr="003E1D56" w:rsidRDefault="00385CAD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C9741FE" wp14:editId="0AAB8DE8">
                                      <wp:extent cx="2164080" cy="731520"/>
                                      <wp:effectExtent l="0" t="0" r="762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64080" cy="73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2pt;margin-top:-406.7pt;width:185.3pt;height:65.4pt;z-index:-2516357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">
                    <v:textbox>
                      <w:txbxContent>
                        <w:p w14:paraId="08B81331" w14:textId="354716EF" w:rsidR="003E1D56" w:rsidRPr="003E1D56" w:rsidRDefault="00385CAD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3C9741FE" wp14:editId="0AAB8DE8">
                                <wp:extent cx="2164080" cy="731520"/>
                                <wp:effectExtent l="0" t="0" r="7620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64080" cy="7315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0D5F272C" w:rsidR="003E1D56" w:rsidRPr="003E1D56" w:rsidRDefault="00B24627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2</w:t>
                </w:r>
                <w:r w:rsidR="00C50285">
                  <w:rPr>
                    <w:sz w:val="24"/>
                    <w:szCs w:val="24"/>
                  </w:rPr>
                  <w:t>7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>
                  <w:rPr>
                    <w:sz w:val="24"/>
                    <w:szCs w:val="24"/>
                  </w:rPr>
                  <w:t>2</w:t>
                </w:r>
              </w:p>
            </w:tc>
          </w:tr>
        </w:tbl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645F414C" w14:textId="77777777" w:rsidR="006F58D9" w:rsidRDefault="006F58D9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413437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A9A0D1" w14:textId="24B40B3E" w:rsidR="006F58D9" w:rsidRDefault="006F58D9">
          <w:pPr>
            <w:pStyle w:val="TOCHeading"/>
          </w:pPr>
          <w:r>
            <w:t>Contents</w:t>
          </w:r>
        </w:p>
        <w:p w14:paraId="440E3361" w14:textId="67284F00" w:rsidR="0064329E" w:rsidRDefault="006F58D9">
          <w:pPr>
            <w:pStyle w:val="TOC1"/>
            <w:tabs>
              <w:tab w:val="right" w:leader="dot" w:pos="9350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31332" w:history="1">
            <w:r w:rsidR="0064329E" w:rsidRPr="004E50BD">
              <w:rPr>
                <w:rStyle w:val="Hyperlink"/>
                <w:noProof/>
              </w:rPr>
              <w:t>Version History</w:t>
            </w:r>
            <w:r w:rsidR="0064329E">
              <w:rPr>
                <w:noProof/>
                <w:webHidden/>
              </w:rPr>
              <w:tab/>
            </w:r>
            <w:r w:rsidR="0064329E">
              <w:rPr>
                <w:noProof/>
                <w:webHidden/>
              </w:rPr>
              <w:fldChar w:fldCharType="begin"/>
            </w:r>
            <w:r w:rsidR="0064329E">
              <w:rPr>
                <w:noProof/>
                <w:webHidden/>
              </w:rPr>
              <w:instrText xml:space="preserve"> PAGEREF _Toc117731332 \h </w:instrText>
            </w:r>
            <w:r w:rsidR="0064329E">
              <w:rPr>
                <w:noProof/>
                <w:webHidden/>
              </w:rPr>
            </w:r>
            <w:r w:rsidR="0064329E">
              <w:rPr>
                <w:noProof/>
                <w:webHidden/>
              </w:rPr>
              <w:fldChar w:fldCharType="separate"/>
            </w:r>
            <w:r w:rsidR="0064329E">
              <w:rPr>
                <w:noProof/>
                <w:webHidden/>
              </w:rPr>
              <w:t>3</w:t>
            </w:r>
            <w:r w:rsidR="0064329E">
              <w:rPr>
                <w:noProof/>
                <w:webHidden/>
              </w:rPr>
              <w:fldChar w:fldCharType="end"/>
            </w:r>
          </w:hyperlink>
        </w:p>
        <w:p w14:paraId="6FD5F876" w14:textId="33AF80DF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3" w:history="1">
            <w:r w:rsidRPr="004E50BD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BA1A" w14:textId="7CBF0F20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4" w:history="1">
            <w:r w:rsidRPr="004E50BD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85BC" w14:textId="4693147C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5" w:history="1">
            <w:r w:rsidRPr="004E50BD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854BC" w14:textId="0CDE8C9D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6" w:history="1">
            <w:r w:rsidRPr="004E50BD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AF88" w14:textId="32A760A7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7" w:history="1">
            <w:r w:rsidRPr="004E50BD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9200" w14:textId="0D1CBC08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8" w:history="1">
            <w:r w:rsidRPr="004E50BD">
              <w:rPr>
                <w:rStyle w:val="Hyperlink"/>
                <w:noProof/>
              </w:rPr>
              <w:t>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0089" w14:textId="48DAE66A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39" w:history="1">
            <w:r w:rsidRPr="004E50BD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7ACA" w14:textId="2444114E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0" w:history="1">
            <w:r w:rsidRPr="004E50BD">
              <w:rPr>
                <w:rStyle w:val="Hyperlink"/>
                <w:noProof/>
              </w:rPr>
              <w:t>Game Progression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43E5" w14:textId="7D6D0E10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1" w:history="1">
            <w:r w:rsidRPr="004E50BD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4579F" w14:textId="295210AE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2" w:history="1">
            <w:r w:rsidRPr="004E50BD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47C6" w14:textId="35E495CD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3" w:history="1">
            <w:r w:rsidRPr="004E50BD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86F0A" w14:textId="2EE7B7AD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4" w:history="1">
            <w:r w:rsidRPr="004E50BD">
              <w:rPr>
                <w:rStyle w:val="Hyperlink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B311" w14:textId="265D891F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5" w:history="1">
            <w:r w:rsidRPr="004E50BD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6441" w14:textId="6DE9CA78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6" w:history="1">
            <w:r w:rsidRPr="004E50BD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B342" w14:textId="283B5112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7" w:history="1">
            <w:r w:rsidRPr="004E50BD">
              <w:rPr>
                <w:rStyle w:val="Hyperlink"/>
                <w:noProof/>
              </w:rPr>
              <w:t>Story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B3CF" w14:textId="0A9621B4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8" w:history="1">
            <w:r w:rsidRPr="004E50BD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7D4F5" w14:textId="2359446F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49" w:history="1">
            <w:r w:rsidRPr="004E50BD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7CCB" w14:textId="339670D4" w:rsidR="0064329E" w:rsidRDefault="0064329E">
          <w:pPr>
            <w:pStyle w:val="TOC2"/>
            <w:tabs>
              <w:tab w:val="right" w:leader="dot" w:pos="9350"/>
            </w:tabs>
            <w:rPr>
              <w:noProof/>
              <w:lang w:val="en-US" w:eastAsia="en-US"/>
            </w:rPr>
          </w:pPr>
          <w:hyperlink w:anchor="_Toc117731350" w:history="1">
            <w:r w:rsidRPr="004E50BD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_Toc117731350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C0B2" w14:textId="54CD3DA7" w:rsidR="005C4EF3" w:rsidRPr="005C4EF3" w:rsidRDefault="006F58D9" w:rsidP="005C4EF3">
          <w:r>
            <w:rPr>
              <w:b/>
              <w:bCs/>
              <w:noProof/>
            </w:rPr>
            <w:fldChar w:fldCharType="end"/>
          </w:r>
        </w:p>
      </w:sdtContent>
    </w:sdt>
    <w:p w14:paraId="3B22E5C3" w14:textId="77777777" w:rsidR="005C4EF3" w:rsidRDefault="005C4EF3" w:rsidP="006F58D9">
      <w:pPr>
        <w:pStyle w:val="Heading1"/>
      </w:pPr>
    </w:p>
    <w:p w14:paraId="42B5115A" w14:textId="77777777" w:rsidR="005C4EF3" w:rsidRDefault="005C4EF3" w:rsidP="006F58D9">
      <w:pPr>
        <w:pStyle w:val="Heading1"/>
      </w:pPr>
    </w:p>
    <w:p w14:paraId="18257C58" w14:textId="77777777" w:rsidR="005C4EF3" w:rsidRDefault="005C4EF3" w:rsidP="006F58D9">
      <w:pPr>
        <w:pStyle w:val="Heading1"/>
      </w:pPr>
    </w:p>
    <w:p w14:paraId="7074029E" w14:textId="77777777" w:rsidR="005C4EF3" w:rsidRDefault="005C4EF3" w:rsidP="006F58D9">
      <w:pPr>
        <w:pStyle w:val="Heading1"/>
      </w:pPr>
    </w:p>
    <w:p w14:paraId="08B812CC" w14:textId="711FEA7F" w:rsidR="00F56775" w:rsidRDefault="009A4D42" w:rsidP="006F58D9">
      <w:pPr>
        <w:pStyle w:val="Heading1"/>
      </w:pPr>
      <w:bookmarkStart w:id="1" w:name="_Toc117731332"/>
      <w:r>
        <w:t>Version History</w:t>
      </w:r>
      <w:bookmarkEnd w:id="1"/>
    </w:p>
    <w:p w14:paraId="43CF52BC" w14:textId="77777777" w:rsidR="00C50285" w:rsidRDefault="00C50285" w:rsidP="0092185B">
      <w:pPr>
        <w:spacing w:line="240" w:lineRule="auto"/>
        <w:rPr>
          <w:sz w:val="24"/>
          <w:szCs w:val="24"/>
        </w:rPr>
      </w:pPr>
    </w:p>
    <w:p w14:paraId="793F2E41" w14:textId="268E7FF3" w:rsidR="0092185B" w:rsidRDefault="002D712B" w:rsidP="009218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</w:t>
      </w:r>
      <w:r w:rsidR="0092185B">
        <w:rPr>
          <w:sz w:val="24"/>
          <w:szCs w:val="24"/>
        </w:rPr>
        <w:t>0</w:t>
      </w:r>
    </w:p>
    <w:p w14:paraId="7B439F8E" w14:textId="0734376E" w:rsidR="005900B4" w:rsidRPr="0092185B" w:rsidRDefault="002D712B" w:rsidP="0092185B">
      <w:pPr>
        <w:pStyle w:val="ListParagraph"/>
        <w:numPr>
          <w:ilvl w:val="0"/>
          <w:numId w:val="29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Initial Document Design</w:t>
      </w:r>
    </w:p>
    <w:p w14:paraId="3F7CE5E4" w14:textId="09FC27DE" w:rsidR="0092185B" w:rsidRDefault="005900B4" w:rsidP="0092185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1.2</w:t>
      </w:r>
      <w:r w:rsidR="002B0C31">
        <w:rPr>
          <w:sz w:val="24"/>
          <w:szCs w:val="24"/>
        </w:rPr>
        <w:t xml:space="preserve"> – Oct 21st</w:t>
      </w:r>
    </w:p>
    <w:p w14:paraId="3744978B" w14:textId="77777777" w:rsidR="0092185B" w:rsidRDefault="005900B4" w:rsidP="0092185B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Added actual assets</w:t>
      </w:r>
    </w:p>
    <w:p w14:paraId="786891DD" w14:textId="3624D5AD" w:rsidR="0092185B" w:rsidRPr="0092185B" w:rsidRDefault="0092185B" w:rsidP="0092185B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Added </w:t>
      </w:r>
      <w:r w:rsidR="005900B4" w:rsidRPr="0092185B">
        <w:rPr>
          <w:sz w:val="24"/>
          <w:szCs w:val="24"/>
        </w:rPr>
        <w:t>sounds/music</w:t>
      </w:r>
    </w:p>
    <w:p w14:paraId="639E5B48" w14:textId="6857F99D" w:rsidR="002B0C31" w:rsidRPr="002B0C31" w:rsidRDefault="0092185B" w:rsidP="002B0C31">
      <w:pPr>
        <w:pStyle w:val="ListParagraph"/>
        <w:numPr>
          <w:ilvl w:val="0"/>
          <w:numId w:val="28"/>
        </w:numPr>
        <w:spacing w:line="240" w:lineRule="auto"/>
        <w:rPr>
          <w:sz w:val="24"/>
          <w:szCs w:val="24"/>
        </w:rPr>
      </w:pPr>
      <w:r w:rsidRPr="0092185B">
        <w:rPr>
          <w:sz w:val="24"/>
          <w:szCs w:val="24"/>
        </w:rPr>
        <w:t>Changed Enemies to Humans</w:t>
      </w:r>
    </w:p>
    <w:p w14:paraId="2B0E0498" w14:textId="36FFE1CC" w:rsidR="002B0C31" w:rsidRDefault="002B0C31" w:rsidP="002B0C3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Version 1.4 – Oct27</w:t>
      </w:r>
    </w:p>
    <w:p w14:paraId="08B812CE" w14:textId="4D8F1D70" w:rsidR="009A4D42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Created Tiles and Tile Layout</w:t>
      </w:r>
    </w:p>
    <w:p w14:paraId="06692CA7" w14:textId="3E0E59C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Shop System</w:t>
      </w:r>
    </w:p>
    <w:p w14:paraId="4797FC98" w14:textId="6BE06D1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Currency</w:t>
      </w:r>
    </w:p>
    <w:p w14:paraId="1BC70991" w14:textId="698EC41E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Lives</w:t>
      </w:r>
    </w:p>
    <w:p w14:paraId="6B280043" w14:textId="2D8AB647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Timer (Updated)</w:t>
      </w:r>
    </w:p>
    <w:p w14:paraId="3D7F99D6" w14:textId="1821A04B" w:rsid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Enemies (Updated)</w:t>
      </w:r>
    </w:p>
    <w:p w14:paraId="49E19D40" w14:textId="38743719" w:rsidR="002B0C31" w:rsidRPr="002B0C31" w:rsidRDefault="002B0C31" w:rsidP="002B0C31">
      <w:pPr>
        <w:pStyle w:val="ListParagraph"/>
        <w:numPr>
          <w:ilvl w:val="0"/>
          <w:numId w:val="32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Towers (Updated)</w:t>
      </w:r>
    </w:p>
    <w:p w14:paraId="2E22961C" w14:textId="7FE57ED8" w:rsidR="002B0C31" w:rsidRDefault="002B0C31" w:rsidP="002B0C31">
      <w:pPr>
        <w:spacing w:line="240" w:lineRule="auto"/>
        <w:rPr>
          <w:sz w:val="24"/>
          <w:szCs w:val="24"/>
        </w:rPr>
      </w:pPr>
    </w:p>
    <w:p w14:paraId="22401A09" w14:textId="01CA4010" w:rsidR="002B0C31" w:rsidRDefault="002B0C31" w:rsidP="002B0C31">
      <w:pPr>
        <w:spacing w:line="240" w:lineRule="auto"/>
        <w:rPr>
          <w:sz w:val="24"/>
          <w:szCs w:val="24"/>
        </w:rPr>
      </w:pPr>
    </w:p>
    <w:p w14:paraId="47084CED" w14:textId="325990E3" w:rsidR="002B0C31" w:rsidRDefault="002B0C31" w:rsidP="002B0C31">
      <w:pPr>
        <w:spacing w:line="240" w:lineRule="auto"/>
        <w:rPr>
          <w:sz w:val="24"/>
          <w:szCs w:val="24"/>
        </w:rPr>
      </w:pPr>
    </w:p>
    <w:p w14:paraId="311826AA" w14:textId="31B51E71" w:rsidR="002B0C31" w:rsidRDefault="002B0C31" w:rsidP="002B0C31">
      <w:pPr>
        <w:spacing w:line="240" w:lineRule="auto"/>
        <w:rPr>
          <w:sz w:val="24"/>
          <w:szCs w:val="24"/>
        </w:rPr>
      </w:pPr>
    </w:p>
    <w:p w14:paraId="1F9869BC" w14:textId="2D956A99" w:rsidR="005C4EF3" w:rsidRDefault="005C4EF3" w:rsidP="007C6EAE">
      <w:pPr>
        <w:pStyle w:val="Heading2"/>
      </w:pPr>
    </w:p>
    <w:p w14:paraId="58274B85" w14:textId="76890248" w:rsidR="005C4EF3" w:rsidRDefault="005C4EF3" w:rsidP="005C4EF3"/>
    <w:p w14:paraId="240C2213" w14:textId="77777777" w:rsidR="005C4EF3" w:rsidRPr="005C4EF3" w:rsidRDefault="005C4EF3" w:rsidP="005C4EF3"/>
    <w:p w14:paraId="710148F8" w14:textId="0262B3CD" w:rsidR="007C6EAE" w:rsidRDefault="009F6693" w:rsidP="007C6EAE">
      <w:pPr>
        <w:pStyle w:val="Heading2"/>
      </w:pPr>
      <w:bookmarkStart w:id="2" w:name="_Toc117731333"/>
      <w:r w:rsidRPr="008C6B2D">
        <w:lastRenderedPageBreak/>
        <w:t>Game Overview</w:t>
      </w:r>
      <w:bookmarkEnd w:id="2"/>
      <w:r w:rsidR="00BF4089">
        <w:t xml:space="preserve"> </w:t>
      </w:r>
    </w:p>
    <w:p w14:paraId="5EECFEA8" w14:textId="5C177C06" w:rsidR="00632D84" w:rsidRPr="00A31ABA" w:rsidRDefault="00632D84" w:rsidP="00A31ABA">
      <w:pPr>
        <w:pStyle w:val="ListParagraph"/>
        <w:numPr>
          <w:ilvl w:val="0"/>
          <w:numId w:val="3"/>
        </w:numPr>
        <w:rPr>
          <w:i/>
          <w:iCs/>
          <w:sz w:val="24"/>
          <w:szCs w:val="24"/>
        </w:rPr>
      </w:pPr>
      <w:r w:rsidRPr="00A31ABA">
        <w:rPr>
          <w:i/>
          <w:iCs/>
          <w:sz w:val="24"/>
          <w:szCs w:val="24"/>
        </w:rPr>
        <w:t xml:space="preserve">You, Wizard Golden Wand, are tasked to protect the Pixie kingdom from the dastardly </w:t>
      </w:r>
      <w:r w:rsidR="00761FD6">
        <w:rPr>
          <w:i/>
          <w:iCs/>
          <w:sz w:val="24"/>
          <w:szCs w:val="24"/>
        </w:rPr>
        <w:t>Humans</w:t>
      </w:r>
      <w:r w:rsidR="00591E05" w:rsidRPr="00A31ABA">
        <w:rPr>
          <w:i/>
          <w:iCs/>
          <w:sz w:val="24"/>
          <w:szCs w:val="24"/>
        </w:rPr>
        <w:t xml:space="preserve"> who are intent on the Destruction of the forest</w:t>
      </w:r>
      <w:r w:rsidRPr="00A31ABA">
        <w:rPr>
          <w:i/>
          <w:iCs/>
          <w:sz w:val="24"/>
          <w:szCs w:val="24"/>
        </w:rPr>
        <w:t xml:space="preserve">. </w:t>
      </w:r>
    </w:p>
    <w:p w14:paraId="6296DDB5" w14:textId="79BA5EC2" w:rsidR="00632D84" w:rsidRDefault="00632D84" w:rsidP="00BD0D49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Stop the Enemies from traversing the forest and reaching the pixie </w:t>
      </w:r>
      <w:r w:rsidR="00591E05">
        <w:rPr>
          <w:i/>
          <w:sz w:val="24"/>
          <w:szCs w:val="24"/>
        </w:rPr>
        <w:t>kingdom</w:t>
      </w:r>
      <w:r>
        <w:rPr>
          <w:i/>
          <w:sz w:val="24"/>
          <w:szCs w:val="24"/>
        </w:rPr>
        <w:t>.</w:t>
      </w:r>
    </w:p>
    <w:p w14:paraId="0477C41C" w14:textId="763A710F" w:rsidR="00591E05" w:rsidRPr="007C6EAE" w:rsidRDefault="00632D84" w:rsidP="007C6EAE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Use different types of pixie towers to </w:t>
      </w:r>
      <w:r w:rsidR="00591E05">
        <w:rPr>
          <w:i/>
          <w:sz w:val="24"/>
          <w:szCs w:val="24"/>
        </w:rPr>
        <w:t>convert the enemies to woodland creatures</w:t>
      </w:r>
      <w:r w:rsidR="00364722">
        <w:rPr>
          <w:i/>
          <w:sz w:val="24"/>
          <w:szCs w:val="24"/>
        </w:rPr>
        <w:t xml:space="preserve"> or fairy </w:t>
      </w:r>
      <w:r w:rsidR="00855C49">
        <w:rPr>
          <w:i/>
          <w:sz w:val="24"/>
          <w:szCs w:val="24"/>
        </w:rPr>
        <w:t>Dust</w:t>
      </w:r>
    </w:p>
    <w:p w14:paraId="54AF5115" w14:textId="5018C5C1" w:rsidR="00591E05" w:rsidRDefault="009F6693" w:rsidP="002D712B">
      <w:pPr>
        <w:pStyle w:val="Heading2"/>
        <w:rPr>
          <w:i/>
          <w:sz w:val="24"/>
          <w:szCs w:val="24"/>
        </w:rPr>
      </w:pPr>
      <w:bookmarkStart w:id="3" w:name="_Toc117731334"/>
      <w:r w:rsidRPr="008C6B2D">
        <w:t>Game Play Mechanics</w:t>
      </w:r>
      <w:bookmarkEnd w:id="3"/>
    </w:p>
    <w:p w14:paraId="19D4E3CC" w14:textId="667EE8E0" w:rsidR="00C12919" w:rsidRPr="00591E05" w:rsidRDefault="00C12919" w:rsidP="00591E05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Environment:</w:t>
      </w:r>
    </w:p>
    <w:p w14:paraId="266D8D69" w14:textId="5B0A7D32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Spawning at a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Camp or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Boats on a shoreline,</w:t>
      </w:r>
    </w:p>
    <w:p w14:paraId="356FF172" w14:textId="6F9D4208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Enemies travel along a path, attempting to reach the Pixie Kingdom, reducing the kingdoms and thus the players overall health.</w:t>
      </w:r>
    </w:p>
    <w:p w14:paraId="7EFB11C2" w14:textId="46F02C2D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must build towers along the sides of the path to prevent the </w:t>
      </w:r>
      <w:r w:rsidR="00761FD6">
        <w:rPr>
          <w:i/>
          <w:sz w:val="24"/>
          <w:szCs w:val="24"/>
        </w:rPr>
        <w:t>Humans</w:t>
      </w:r>
      <w:r>
        <w:rPr>
          <w:i/>
          <w:sz w:val="24"/>
          <w:szCs w:val="24"/>
        </w:rPr>
        <w:t xml:space="preserve"> from reaching the Pixie Kingdom.</w:t>
      </w:r>
    </w:p>
    <w:p w14:paraId="4ECE999A" w14:textId="45FB7917" w:rsidR="00C12919" w:rsidRP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Different levels will have different </w:t>
      </w:r>
      <w:r w:rsidR="00761FD6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starting areas, indicating the increasing difficulty</w:t>
      </w:r>
    </w:p>
    <w:p w14:paraId="23B9FFE5" w14:textId="34A4CCF4" w:rsidR="00C12919" w:rsidRPr="00C12919" w:rsidRDefault="00C12919" w:rsidP="00C12919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Game:</w:t>
      </w:r>
    </w:p>
    <w:p w14:paraId="545109DF" w14:textId="01EE0A70" w:rsid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This Game will be a Rogue Like style game</w:t>
      </w:r>
    </w:p>
    <w:p w14:paraId="24130C7B" w14:textId="18B297D4" w:rsid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will receive gems to purchase in game skins</w:t>
      </w:r>
    </w:p>
    <w:p w14:paraId="63A8B5B8" w14:textId="67F3E853" w:rsidR="00C12919" w:rsidRPr="00C12919" w:rsidRDefault="00C12919" w:rsidP="00C12919">
      <w:pPr>
        <w:pStyle w:val="ListParagraph"/>
        <w:numPr>
          <w:ilvl w:val="0"/>
          <w:numId w:val="2"/>
        </w:numPr>
        <w:rPr>
          <w:b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The h</w:t>
      </w:r>
      <w:r w:rsidRPr="00C12919">
        <w:rPr>
          <w:bCs/>
          <w:i/>
          <w:iCs/>
          <w:sz w:val="24"/>
          <w:szCs w:val="24"/>
        </w:rPr>
        <w:t>igher</w:t>
      </w:r>
      <w:r>
        <w:rPr>
          <w:bCs/>
          <w:i/>
          <w:iCs/>
          <w:sz w:val="24"/>
          <w:szCs w:val="24"/>
        </w:rPr>
        <w:t xml:space="preserve"> your</w:t>
      </w:r>
      <w:r w:rsidRPr="00C12919">
        <w:rPr>
          <w:bCs/>
          <w:i/>
          <w:iCs/>
          <w:sz w:val="24"/>
          <w:szCs w:val="24"/>
        </w:rPr>
        <w:t xml:space="preserve"> score</w:t>
      </w:r>
      <w:r>
        <w:rPr>
          <w:bCs/>
          <w:i/>
          <w:iCs/>
          <w:sz w:val="24"/>
          <w:szCs w:val="24"/>
        </w:rPr>
        <w:t xml:space="preserve"> in the third level, the higher number of</w:t>
      </w:r>
      <w:r w:rsidRPr="00C12919">
        <w:rPr>
          <w:bCs/>
          <w:i/>
          <w:iCs/>
          <w:sz w:val="24"/>
          <w:szCs w:val="24"/>
        </w:rPr>
        <w:t xml:space="preserve"> gems you will receive</w:t>
      </w:r>
    </w:p>
    <w:p w14:paraId="16774E19" w14:textId="5CAABC18" w:rsidR="00C12919" w:rsidRPr="00C12919" w:rsidRDefault="00C12919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You will not receive any gems for the first 2 levels</w:t>
      </w:r>
      <w:r w:rsidR="00D26765">
        <w:rPr>
          <w:i/>
          <w:sz w:val="24"/>
          <w:szCs w:val="24"/>
        </w:rPr>
        <w:t xml:space="preserve"> as they are more like tutorial</w:t>
      </w:r>
      <w:r w:rsidR="00DD750E">
        <w:rPr>
          <w:i/>
          <w:sz w:val="24"/>
          <w:szCs w:val="24"/>
        </w:rPr>
        <w:t xml:space="preserve"> levels</w:t>
      </w:r>
      <w:r w:rsidR="00F41231">
        <w:rPr>
          <w:i/>
          <w:sz w:val="24"/>
          <w:szCs w:val="24"/>
        </w:rPr>
        <w:t xml:space="preserve"> and help you</w:t>
      </w:r>
      <w:r w:rsidR="00EA1400">
        <w:rPr>
          <w:i/>
          <w:sz w:val="24"/>
          <w:szCs w:val="24"/>
        </w:rPr>
        <w:t xml:space="preserve"> gain supplies </w:t>
      </w:r>
      <w:r w:rsidR="00B47CBF">
        <w:rPr>
          <w:i/>
          <w:sz w:val="24"/>
          <w:szCs w:val="24"/>
        </w:rPr>
        <w:t>for final level</w:t>
      </w:r>
      <w:r w:rsidR="00F41231">
        <w:rPr>
          <w:i/>
          <w:sz w:val="24"/>
          <w:szCs w:val="24"/>
        </w:rPr>
        <w:t xml:space="preserve"> set up</w:t>
      </w:r>
      <w:r w:rsidR="00B47CBF">
        <w:rPr>
          <w:i/>
          <w:sz w:val="24"/>
          <w:szCs w:val="24"/>
        </w:rPr>
        <w:t>.</w:t>
      </w:r>
    </w:p>
    <w:p w14:paraId="6C582DB6" w14:textId="2E74DD0D" w:rsidR="00BD0D49" w:rsidRPr="00C12919" w:rsidRDefault="00591E05" w:rsidP="00C1291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If the Kingdoms Health drops to </w:t>
      </w:r>
      <w:r w:rsidR="00BD0D49">
        <w:rPr>
          <w:i/>
          <w:sz w:val="24"/>
          <w:szCs w:val="24"/>
        </w:rPr>
        <w:t>zero,</w:t>
      </w:r>
      <w:r>
        <w:rPr>
          <w:i/>
          <w:sz w:val="24"/>
          <w:szCs w:val="24"/>
        </w:rPr>
        <w:t xml:space="preserve"> then the game Is over. </w:t>
      </w:r>
    </w:p>
    <w:p w14:paraId="61C5CDFF" w14:textId="6B20BB5A" w:rsidR="00591E05" w:rsidRDefault="00591E05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12919">
        <w:rPr>
          <w:i/>
          <w:sz w:val="24"/>
          <w:szCs w:val="24"/>
        </w:rPr>
        <w:t>number</w:t>
      </w:r>
      <w:r w:rsidR="00BD0D49">
        <w:rPr>
          <w:i/>
          <w:sz w:val="24"/>
          <w:szCs w:val="24"/>
        </w:rPr>
        <w:t xml:space="preserve"> of </w:t>
      </w:r>
      <w:r>
        <w:rPr>
          <w:i/>
          <w:sz w:val="24"/>
          <w:szCs w:val="24"/>
        </w:rPr>
        <w:t>enem</w:t>
      </w:r>
      <w:r w:rsidR="00BD0D49">
        <w:rPr>
          <w:i/>
          <w:sz w:val="24"/>
          <w:szCs w:val="24"/>
        </w:rPr>
        <w:t>ies that will</w:t>
      </w:r>
      <w:r>
        <w:rPr>
          <w:i/>
          <w:sz w:val="24"/>
          <w:szCs w:val="24"/>
        </w:rPr>
        <w:t xml:space="preserve"> spawn</w:t>
      </w:r>
      <w:r w:rsidR="00BD0D49">
        <w:rPr>
          <w:i/>
          <w:sz w:val="24"/>
          <w:szCs w:val="24"/>
        </w:rPr>
        <w:t xml:space="preserve"> will increase</w:t>
      </w:r>
      <w:r>
        <w:rPr>
          <w:i/>
          <w:sz w:val="24"/>
          <w:szCs w:val="24"/>
        </w:rPr>
        <w:t xml:space="preserve"> in</w:t>
      </w:r>
      <w:r w:rsidR="00BD0D49">
        <w:rPr>
          <w:i/>
          <w:sz w:val="24"/>
          <w:szCs w:val="24"/>
        </w:rPr>
        <w:t>crementally as the levels progress.</w:t>
      </w:r>
    </w:p>
    <w:p w14:paraId="1D0DE7F9" w14:textId="2BC1E1DB" w:rsidR="00364722" w:rsidRDefault="00C12919" w:rsidP="00BD0D49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Tower</w:t>
      </w:r>
      <w:r w:rsidR="00364722">
        <w:rPr>
          <w:i/>
          <w:sz w:val="24"/>
          <w:szCs w:val="24"/>
        </w:rPr>
        <w:t xml:space="preserve"> types will range from Fire, Water and Ice</w:t>
      </w:r>
    </w:p>
    <w:p w14:paraId="08B812D7" w14:textId="65467171" w:rsidR="00686D09" w:rsidRPr="007C6EAE" w:rsidRDefault="00C12919" w:rsidP="007C6EAE">
      <w:pPr>
        <w:pStyle w:val="ListParagraph"/>
        <w:numPr>
          <w:ilvl w:val="0"/>
          <w:numId w:val="2"/>
        </w:numPr>
        <w:rPr>
          <w:b/>
          <w:i/>
          <w:iCs/>
          <w:sz w:val="24"/>
          <w:szCs w:val="24"/>
        </w:rPr>
      </w:pPr>
      <w:r>
        <w:rPr>
          <w:i/>
          <w:sz w:val="24"/>
          <w:szCs w:val="24"/>
        </w:rPr>
        <w:t>The Last/Third Level is endless, survive longer to receive a higher score, if you can!</w:t>
      </w:r>
    </w:p>
    <w:p w14:paraId="0F608900" w14:textId="77777777" w:rsidR="002D712B" w:rsidRDefault="009F6693" w:rsidP="002D712B">
      <w:pPr>
        <w:pStyle w:val="Heading2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4" w:name="_Toc117731335"/>
      <w:r w:rsidRPr="008C6B2D">
        <w:t>Camera</w:t>
      </w:r>
      <w:bookmarkEnd w:id="4"/>
      <w:r w:rsidR="003E1D34">
        <w:t xml:space="preserve"> </w:t>
      </w:r>
    </w:p>
    <w:p w14:paraId="08B812DA" w14:textId="78C8767A" w:rsidR="00686D09" w:rsidRPr="00761FD6" w:rsidRDefault="00BD0D49" w:rsidP="00686D09">
      <w:pPr>
        <w:pStyle w:val="ListParagraph"/>
        <w:numPr>
          <w:ilvl w:val="0"/>
          <w:numId w:val="23"/>
        </w:numPr>
      </w:pPr>
      <w:r>
        <w:t>2D Birds Eye View</w:t>
      </w:r>
    </w:p>
    <w:p w14:paraId="56295B5A" w14:textId="351D15DC" w:rsidR="002D712B" w:rsidRDefault="009F6693" w:rsidP="002D712B">
      <w:pPr>
        <w:pStyle w:val="Heading2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5" w:name="_Toc117731336"/>
      <w:r w:rsidRPr="008C6B2D">
        <w:t>Controls</w:t>
      </w:r>
      <w:bookmarkEnd w:id="5"/>
    </w:p>
    <w:p w14:paraId="5E516D3A" w14:textId="372AC528" w:rsidR="00BD0D49" w:rsidRDefault="00BD0D49" w:rsidP="002D712B">
      <w:pPr>
        <w:pStyle w:val="ListParagraph"/>
        <w:numPr>
          <w:ilvl w:val="0"/>
          <w:numId w:val="23"/>
        </w:numPr>
      </w:pPr>
      <w:r>
        <w:t>Touch</w:t>
      </w:r>
      <w:r w:rsidR="006F064B">
        <w:t xml:space="preserve"> </w:t>
      </w:r>
      <w:r>
        <w:t>Controls</w:t>
      </w:r>
      <w:r w:rsidR="006F064B">
        <w:t xml:space="preserve"> in Unity</w:t>
      </w:r>
    </w:p>
    <w:p w14:paraId="05ECED1D" w14:textId="171AC6A2" w:rsidR="006F064B" w:rsidRPr="00761FD6" w:rsidRDefault="00761FD6" w:rsidP="00761FD6">
      <w:pPr>
        <w:pStyle w:val="ListParagraph"/>
        <w:numPr>
          <w:ilvl w:val="0"/>
          <w:numId w:val="23"/>
        </w:numPr>
      </w:pPr>
      <w:r>
        <w:t xml:space="preserve">Place </w:t>
      </w:r>
      <w:r w:rsidR="007B1885">
        <w:t>towers on</w:t>
      </w:r>
      <w:r>
        <w:t>to Tiles</w:t>
      </w:r>
      <w:r w:rsidR="007B1885">
        <w:t xml:space="preserve"> </w:t>
      </w:r>
      <w:r>
        <w:t xml:space="preserve">around </w:t>
      </w:r>
      <w:r w:rsidR="007B1885">
        <w:t xml:space="preserve">the map </w:t>
      </w:r>
    </w:p>
    <w:p w14:paraId="4A6A97BD" w14:textId="37F874F6" w:rsidR="00CF234F" w:rsidRPr="00790492" w:rsidRDefault="009F6693" w:rsidP="00790492">
      <w:pPr>
        <w:pStyle w:val="Heading2"/>
      </w:pPr>
      <w:bookmarkStart w:id="6" w:name="_Toc117731337"/>
      <w:r w:rsidRPr="008C6B2D">
        <w:lastRenderedPageBreak/>
        <w:t>Interface</w:t>
      </w:r>
      <w:r w:rsidR="00D668E0">
        <w:t xml:space="preserve"> Sketch</w:t>
      </w:r>
      <w:bookmarkEnd w:id="6"/>
      <w:r w:rsidR="002D712B">
        <w:t xml:space="preserve"> </w:t>
      </w:r>
    </w:p>
    <w:p w14:paraId="658CFD38" w14:textId="4A154BE6" w:rsidR="002D702C" w:rsidRDefault="002D702C" w:rsidP="002D702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077A349F" wp14:editId="09A12D80">
            <wp:extent cx="1756288" cy="164592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022" cy="1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B6A">
        <w:rPr>
          <w:i/>
          <w:noProof/>
          <w:sz w:val="24"/>
          <w:szCs w:val="24"/>
        </w:rPr>
        <w:drawing>
          <wp:inline distT="0" distB="0" distL="0" distR="0" wp14:anchorId="69F1BE8A" wp14:editId="1924BB78">
            <wp:extent cx="1771600" cy="1645920"/>
            <wp:effectExtent l="0" t="0" r="63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55" cy="16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020">
        <w:rPr>
          <w:i/>
          <w:noProof/>
          <w:sz w:val="24"/>
          <w:szCs w:val="24"/>
        </w:rPr>
        <w:drawing>
          <wp:inline distT="0" distB="0" distL="0" distR="0" wp14:anchorId="0EE4DB9B" wp14:editId="70A69990">
            <wp:extent cx="1767840" cy="164692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693" cy="166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E68D" w14:textId="28F93FE2" w:rsidR="00CF234F" w:rsidRPr="00790492" w:rsidRDefault="00CF234F" w:rsidP="00850339">
      <w:pPr>
        <w:pStyle w:val="ListParagraph"/>
        <w:rPr>
          <w:i/>
        </w:rPr>
      </w:pPr>
      <w:r w:rsidRPr="00790492">
        <w:rPr>
          <w:i/>
        </w:rPr>
        <w:t>Screen Shots:</w:t>
      </w:r>
      <w:r w:rsidR="00850339" w:rsidRPr="00790492">
        <w:rPr>
          <w:i/>
        </w:rPr>
        <w:t xml:space="preserve">                                                  </w:t>
      </w:r>
      <w:r w:rsidR="0092185B" w:rsidRPr="00790492">
        <w:rPr>
          <w:i/>
        </w:rPr>
        <w:t xml:space="preserve">      </w:t>
      </w:r>
      <w:r w:rsidR="00850339" w:rsidRPr="00790492">
        <w:rPr>
          <w:i/>
        </w:rPr>
        <w:t>Menu Screen:</w:t>
      </w:r>
    </w:p>
    <w:p w14:paraId="31550129" w14:textId="5FC5A1B2" w:rsidR="00761FD6" w:rsidRPr="00761FD6" w:rsidRDefault="005F378D" w:rsidP="00761FD6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50022DE9" wp14:editId="63779364">
            <wp:extent cx="1294337" cy="2706342"/>
            <wp:effectExtent l="0" t="0" r="127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639" cy="27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39">
        <w:rPr>
          <w:i/>
          <w:sz w:val="24"/>
          <w:szCs w:val="24"/>
        </w:rPr>
        <w:t xml:space="preserve"> </w:t>
      </w:r>
      <w:r w:rsidR="0092185B">
        <w:rPr>
          <w:i/>
          <w:noProof/>
          <w:sz w:val="24"/>
          <w:szCs w:val="24"/>
        </w:rPr>
        <w:drawing>
          <wp:inline distT="0" distB="0" distL="0" distR="0" wp14:anchorId="5EDEAE29" wp14:editId="4AE63342">
            <wp:extent cx="1282751" cy="26954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818" cy="27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339">
        <w:rPr>
          <w:i/>
          <w:sz w:val="24"/>
          <w:szCs w:val="24"/>
        </w:rPr>
        <w:t xml:space="preserve">    </w:t>
      </w:r>
      <w:r w:rsidR="00850339">
        <w:rPr>
          <w:i/>
          <w:noProof/>
          <w:sz w:val="24"/>
          <w:szCs w:val="24"/>
        </w:rPr>
        <w:drawing>
          <wp:inline distT="0" distB="0" distL="0" distR="0" wp14:anchorId="54B60598" wp14:editId="6601756D">
            <wp:extent cx="1285240" cy="2694496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046" cy="27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5B">
        <w:rPr>
          <w:i/>
          <w:noProof/>
          <w:sz w:val="24"/>
          <w:szCs w:val="24"/>
        </w:rPr>
        <w:drawing>
          <wp:inline distT="0" distB="0" distL="0" distR="0" wp14:anchorId="18684C43" wp14:editId="70F3F460">
            <wp:extent cx="1275834" cy="2685862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51" cy="26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1F51" w14:textId="3BD91184" w:rsidR="006E4B65" w:rsidRPr="00790492" w:rsidRDefault="006E4B65" w:rsidP="006E4B65">
      <w:pPr>
        <w:pStyle w:val="ListParagraph"/>
        <w:rPr>
          <w:i/>
          <w:sz w:val="16"/>
          <w:szCs w:val="16"/>
        </w:rPr>
      </w:pP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ab/>
      </w:r>
      <w:r w:rsidRPr="00790492">
        <w:rPr>
          <w:i/>
          <w:sz w:val="16"/>
          <w:szCs w:val="16"/>
        </w:rPr>
        <w:t>V1.1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V1.2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V1.1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  <w:t>V1.2</w:t>
      </w:r>
    </w:p>
    <w:p w14:paraId="1181C55B" w14:textId="310A4BC3" w:rsidR="00761FD6" w:rsidRPr="006E4B65" w:rsidRDefault="00790492" w:rsidP="006E4B65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16FB967E" wp14:editId="6EC89772">
            <wp:extent cx="1300120" cy="2763409"/>
            <wp:effectExtent l="0" t="0" r="0" b="0"/>
            <wp:docPr id="8" name="Picture 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944" cy="28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0" distB="0" distL="0" distR="0" wp14:anchorId="3A03BB07" wp14:editId="051D6E6B">
            <wp:extent cx="1306592" cy="2762855"/>
            <wp:effectExtent l="0" t="0" r="8255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222" cy="282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    </w:t>
      </w:r>
      <w:r w:rsidR="00C50285">
        <w:rPr>
          <w:i/>
          <w:noProof/>
          <w:sz w:val="24"/>
          <w:szCs w:val="24"/>
        </w:rPr>
        <w:drawing>
          <wp:inline distT="0" distB="0" distL="0" distR="0" wp14:anchorId="3FC7EDA0" wp14:editId="749BE3F3">
            <wp:extent cx="1313989" cy="2760292"/>
            <wp:effectExtent l="0" t="0" r="635" b="2540"/>
            <wp:docPr id="9" name="Picture 9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54" cy="27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285">
        <w:rPr>
          <w:i/>
          <w:noProof/>
          <w:sz w:val="24"/>
          <w:szCs w:val="24"/>
        </w:rPr>
        <w:drawing>
          <wp:inline distT="0" distB="0" distL="0" distR="0" wp14:anchorId="15F794C2" wp14:editId="0DB53192">
            <wp:extent cx="1352599" cy="27621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76" cy="27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73C" w14:textId="65B29A51" w:rsidR="002D712B" w:rsidRPr="00790492" w:rsidRDefault="00C50285" w:rsidP="00BF4089">
      <w:pPr>
        <w:pStyle w:val="ListParagraph"/>
        <w:rPr>
          <w:i/>
          <w:sz w:val="16"/>
          <w:szCs w:val="16"/>
        </w:rPr>
      </w:pPr>
      <w:r w:rsidRPr="00790492">
        <w:rPr>
          <w:i/>
          <w:sz w:val="16"/>
          <w:szCs w:val="16"/>
        </w:rPr>
        <w:tab/>
        <w:t>V1.3</w:t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r w:rsidRPr="00790492">
        <w:rPr>
          <w:i/>
          <w:sz w:val="16"/>
          <w:szCs w:val="16"/>
        </w:rPr>
        <w:tab/>
      </w:r>
      <w:proofErr w:type="spellStart"/>
      <w:r w:rsidRPr="00790492">
        <w:rPr>
          <w:i/>
          <w:sz w:val="16"/>
          <w:szCs w:val="16"/>
        </w:rPr>
        <w:t>V1.3</w:t>
      </w:r>
      <w:proofErr w:type="spellEnd"/>
    </w:p>
    <w:p w14:paraId="7B6C20B7" w14:textId="13FD8FF2" w:rsidR="00F1410D" w:rsidRPr="00F1410D" w:rsidRDefault="009F6693" w:rsidP="005C4EF3">
      <w:pPr>
        <w:pStyle w:val="Heading2"/>
        <w:spacing w:before="0"/>
      </w:pPr>
      <w:bookmarkStart w:id="7" w:name="_Toc117731338"/>
      <w:r w:rsidRPr="008C6B2D">
        <w:lastRenderedPageBreak/>
        <w:t>Game World</w:t>
      </w:r>
      <w:bookmarkEnd w:id="7"/>
      <w:r w:rsidR="003E1D34">
        <w:t xml:space="preserve"> </w:t>
      </w:r>
    </w:p>
    <w:p w14:paraId="0BAA3EA9" w14:textId="49CD9C4B" w:rsidR="00555891" w:rsidRDefault="00555891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This game is designed to be cute and cuddly. Not killing the enemies, but converting to small, nice creatures</w:t>
      </w:r>
      <w:r w:rsidR="00364722">
        <w:rPr>
          <w:i/>
          <w:sz w:val="24"/>
          <w:szCs w:val="24"/>
        </w:rPr>
        <w:t xml:space="preserve"> or Pixie Dust</w:t>
      </w:r>
    </w:p>
    <w:p w14:paraId="49CAE042" w14:textId="77777777" w:rsidR="00364722" w:rsidRDefault="00555891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Mystical forest area with a few woodland animals, mushrooms and plants.</w:t>
      </w:r>
    </w:p>
    <w:p w14:paraId="6480AA20" w14:textId="7F455A82" w:rsidR="00364722" w:rsidRDefault="00364722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Game area is walled in by forest with only two openings in the forest walls, in which the attackers path starts and finishes with 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camp and the pixie kingdom</w:t>
      </w:r>
    </w:p>
    <w:p w14:paraId="19250165" w14:textId="674ED0A5" w:rsidR="00F366E3" w:rsidRPr="00BB24AD" w:rsidRDefault="00364722" w:rsidP="005C4EF3">
      <w:pPr>
        <w:pStyle w:val="ListParagraph"/>
        <w:numPr>
          <w:ilvl w:val="0"/>
          <w:numId w:val="5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With a big open field area in the middle that the attackers path whines through</w:t>
      </w:r>
    </w:p>
    <w:p w14:paraId="2BBBA65E" w14:textId="0A0CB757" w:rsidR="00FD0A66" w:rsidRPr="00F1410D" w:rsidRDefault="009F6693" w:rsidP="005C4EF3">
      <w:pPr>
        <w:pStyle w:val="Heading2"/>
        <w:spacing w:before="0"/>
      </w:pPr>
      <w:bookmarkStart w:id="8" w:name="_Toc117731339"/>
      <w:r w:rsidRPr="008C6B2D">
        <w:t>Levels</w:t>
      </w:r>
      <w:bookmarkEnd w:id="8"/>
      <w:r w:rsidRPr="008C6B2D">
        <w:t xml:space="preserve"> </w:t>
      </w:r>
    </w:p>
    <w:p w14:paraId="0061D761" w14:textId="532A0887" w:rsidR="00FD0A66" w:rsidRDefault="00FD0A66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Each Level will have the same basic template with different paths.</w:t>
      </w:r>
    </w:p>
    <w:p w14:paraId="0E95FA1D" w14:textId="77777777" w:rsidR="00FD0A66" w:rsidRDefault="00FD0A66" w:rsidP="005C4EF3">
      <w:pPr>
        <w:pStyle w:val="ListParagraph"/>
        <w:spacing w:after="0"/>
        <w:rPr>
          <w:i/>
          <w:sz w:val="24"/>
          <w:szCs w:val="24"/>
        </w:rPr>
      </w:pPr>
    </w:p>
    <w:p w14:paraId="7E74A6E8" w14:textId="629B627F" w:rsidR="004522D3" w:rsidRPr="004522D3" w:rsidRDefault="000F3990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Level 1 –</w:t>
      </w:r>
      <w:r w:rsidR="004522D3">
        <w:rPr>
          <w:i/>
          <w:sz w:val="24"/>
          <w:szCs w:val="24"/>
        </w:rPr>
        <w:t xml:space="preserve"> Enemies will Spawn for 30 secs</w:t>
      </w:r>
    </w:p>
    <w:p w14:paraId="7F8A62B4" w14:textId="58EA2483" w:rsidR="000F3990" w:rsidRDefault="000F3990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basic S Pattern for a path with the enemy starting location at the top right and the kingdom at the bottom right.</w:t>
      </w:r>
    </w:p>
    <w:p w14:paraId="2987908E" w14:textId="7DE31A23" w:rsidR="00FD0A66" w:rsidRDefault="00FD0A66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</w:t>
      </w:r>
      <w:r w:rsidR="00BC0837">
        <w:rPr>
          <w:i/>
          <w:sz w:val="24"/>
          <w:szCs w:val="24"/>
        </w:rPr>
        <w:t>spawn will be a small camp</w:t>
      </w:r>
    </w:p>
    <w:p w14:paraId="7569B641" w14:textId="16336865" w:rsidR="004522D3" w:rsidRDefault="004522D3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1.0x</w:t>
      </w:r>
    </w:p>
    <w:p w14:paraId="518CCF20" w14:textId="67A1F95E" w:rsidR="000F3990" w:rsidRDefault="000F3990" w:rsidP="005C4EF3">
      <w:pPr>
        <w:pStyle w:val="ListParagraph"/>
        <w:spacing w:after="0"/>
        <w:rPr>
          <w:i/>
          <w:sz w:val="24"/>
          <w:szCs w:val="24"/>
        </w:rPr>
      </w:pPr>
    </w:p>
    <w:p w14:paraId="32CF5206" w14:textId="63CF5645" w:rsidR="000F3990" w:rsidRDefault="000F3990" w:rsidP="005C4EF3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Level 2 –</w:t>
      </w:r>
      <w:r w:rsidR="004522D3">
        <w:rPr>
          <w:i/>
          <w:sz w:val="24"/>
          <w:szCs w:val="24"/>
        </w:rPr>
        <w:t xml:space="preserve"> Enemies will Spawn for 1 min</w:t>
      </w:r>
    </w:p>
    <w:p w14:paraId="6457C088" w14:textId="20F3AC8C" w:rsidR="000F3990" w:rsidRDefault="00FD0A66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Vertical Pattern, enemies will travel up and down on the path to reach the kingdom.</w:t>
      </w:r>
    </w:p>
    <w:p w14:paraId="38764B4D" w14:textId="40F07F4F" w:rsidR="00BC0837" w:rsidRDefault="00BC0837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spawn will be a shoreline with </w:t>
      </w:r>
      <w:proofErr w:type="gramStart"/>
      <w:r>
        <w:rPr>
          <w:i/>
          <w:sz w:val="24"/>
          <w:szCs w:val="24"/>
        </w:rPr>
        <w:t>an</w:t>
      </w:r>
      <w:proofErr w:type="gramEnd"/>
      <w:r>
        <w:rPr>
          <w:i/>
          <w:sz w:val="24"/>
          <w:szCs w:val="24"/>
        </w:rPr>
        <w:t xml:space="preserve">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boat</w:t>
      </w:r>
    </w:p>
    <w:p w14:paraId="684E8878" w14:textId="5DA82229" w:rsidR="004522D3" w:rsidRPr="00BC0837" w:rsidRDefault="004522D3" w:rsidP="005C4EF3">
      <w:pPr>
        <w:pStyle w:val="ListParagraph"/>
        <w:numPr>
          <w:ilvl w:val="0"/>
          <w:numId w:val="6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1.5x</w:t>
      </w:r>
    </w:p>
    <w:p w14:paraId="2EFD0E20" w14:textId="1503D6E6" w:rsidR="00BC0837" w:rsidRDefault="00BC0837" w:rsidP="005C4EF3">
      <w:pPr>
        <w:spacing w:after="0"/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Level3 –</w:t>
      </w:r>
      <w:r w:rsidR="004522D3">
        <w:rPr>
          <w:i/>
          <w:sz w:val="24"/>
          <w:szCs w:val="24"/>
        </w:rPr>
        <w:t xml:space="preserve"> Endless/ Enemies will Spawn endlessly till player dies</w:t>
      </w:r>
    </w:p>
    <w:p w14:paraId="51294B0D" w14:textId="66AC805C" w:rsidR="00BC0837" w:rsidRDefault="00BC0837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Has a Double boot Shaped Pattern, allowing 1 tower to be placed within the boot shaped path</w:t>
      </w:r>
    </w:p>
    <w:p w14:paraId="02C529DC" w14:textId="5FF32666" w:rsidR="00BC0837" w:rsidRDefault="00BC0837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</w:t>
      </w:r>
      <w:r w:rsidR="00C82105">
        <w:rPr>
          <w:i/>
          <w:sz w:val="24"/>
          <w:szCs w:val="24"/>
        </w:rPr>
        <w:t>human</w:t>
      </w:r>
      <w:r w:rsidR="00C82105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spawn will be </w:t>
      </w:r>
      <w:proofErr w:type="gramStart"/>
      <w:r>
        <w:rPr>
          <w:i/>
          <w:sz w:val="24"/>
          <w:szCs w:val="24"/>
        </w:rPr>
        <w:t>an</w:t>
      </w:r>
      <w:proofErr w:type="gramEnd"/>
      <w:r>
        <w:rPr>
          <w:i/>
          <w:sz w:val="24"/>
          <w:szCs w:val="24"/>
        </w:rPr>
        <w:t xml:space="preserve"> </w:t>
      </w:r>
      <w:r w:rsidR="00C82105">
        <w:rPr>
          <w:i/>
          <w:sz w:val="24"/>
          <w:szCs w:val="24"/>
        </w:rPr>
        <w:t>human</w:t>
      </w:r>
      <w:r>
        <w:rPr>
          <w:i/>
          <w:sz w:val="24"/>
          <w:szCs w:val="24"/>
        </w:rPr>
        <w:t xml:space="preserve"> castle</w:t>
      </w:r>
    </w:p>
    <w:p w14:paraId="7D8E044C" w14:textId="0A3ED77D" w:rsidR="005C4EF3" w:rsidRPr="005C4EF3" w:rsidRDefault="004522D3" w:rsidP="005C4EF3">
      <w:pPr>
        <w:pStyle w:val="ListParagraph"/>
        <w:numPr>
          <w:ilvl w:val="0"/>
          <w:numId w:val="7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Difficulty Multiplier: 2.0x (Increases by .5 every 1 min)</w:t>
      </w:r>
    </w:p>
    <w:p w14:paraId="08B812EF" w14:textId="4F57F11F" w:rsidR="009F6693" w:rsidRDefault="009F6693" w:rsidP="005C4EF3">
      <w:pPr>
        <w:pStyle w:val="Heading2"/>
        <w:spacing w:before="0"/>
      </w:pPr>
      <w:bookmarkStart w:id="9" w:name="_Toc117731340"/>
      <w:r w:rsidRPr="008C6B2D">
        <w:t>Game Progression</w:t>
      </w:r>
      <w:bookmarkEnd w:id="9"/>
    </w:p>
    <w:p w14:paraId="7BCA1B9C" w14:textId="0B648AD9" w:rsidR="004522D3" w:rsidRPr="004522D3" w:rsidRDefault="004522D3" w:rsidP="005C4EF3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Cs/>
          <w:sz w:val="24"/>
          <w:szCs w:val="24"/>
        </w:rPr>
        <w:t>Progress Levels by surviving the time limits.</w:t>
      </w:r>
    </w:p>
    <w:p w14:paraId="45F30763" w14:textId="0891E716" w:rsidR="006F064B" w:rsidRPr="007C6EAE" w:rsidRDefault="004522D3" w:rsidP="005C4EF3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Cs/>
          <w:sz w:val="24"/>
          <w:szCs w:val="24"/>
        </w:rPr>
        <w:t>Last level is attemp</w:t>
      </w:r>
      <w:r w:rsidR="000D574A">
        <w:rPr>
          <w:bCs/>
          <w:sz w:val="24"/>
          <w:szCs w:val="24"/>
        </w:rPr>
        <w:t>t</w:t>
      </w:r>
      <w:r>
        <w:rPr>
          <w:bCs/>
          <w:sz w:val="24"/>
          <w:szCs w:val="24"/>
        </w:rPr>
        <w:t>ing a to get high score</w:t>
      </w:r>
    </w:p>
    <w:p w14:paraId="08B812F1" w14:textId="77777777" w:rsidR="005C2F0F" w:rsidRDefault="009F6693" w:rsidP="005C4EF3">
      <w:pPr>
        <w:pStyle w:val="Heading2"/>
        <w:spacing w:before="0"/>
      </w:pPr>
      <w:bookmarkStart w:id="10" w:name="_Toc117731341"/>
      <w:r w:rsidRPr="008C6B2D">
        <w:t>Characters</w:t>
      </w:r>
      <w:bookmarkEnd w:id="10"/>
    </w:p>
    <w:p w14:paraId="08B812F3" w14:textId="23CF324F" w:rsidR="00686D09" w:rsidRPr="006F064B" w:rsidRDefault="006F064B" w:rsidP="005C4EF3">
      <w:pPr>
        <w:pStyle w:val="ListParagraph"/>
        <w:numPr>
          <w:ilvl w:val="0"/>
          <w:numId w:val="10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>Wizard Gold Wand – (Sort of) Player Character</w:t>
      </w:r>
    </w:p>
    <w:p w14:paraId="14182B5F" w14:textId="008404C4" w:rsidR="005C4EF3" w:rsidRDefault="005C4EF3" w:rsidP="005C4EF3">
      <w:pPr>
        <w:pStyle w:val="Heading2"/>
        <w:spacing w:before="0"/>
      </w:pPr>
    </w:p>
    <w:p w14:paraId="63B78477" w14:textId="77777777" w:rsidR="005C4EF3" w:rsidRPr="005C4EF3" w:rsidRDefault="005C4EF3" w:rsidP="005C4EF3"/>
    <w:p w14:paraId="08B812F8" w14:textId="731552D8" w:rsidR="005C2F0F" w:rsidRDefault="009F6693" w:rsidP="005C4EF3">
      <w:pPr>
        <w:pStyle w:val="Heading2"/>
        <w:spacing w:before="0"/>
        <w:rPr>
          <w:rFonts w:asciiTheme="minorHAnsi" w:eastAsiaTheme="minorEastAsia" w:hAnsiTheme="minorHAnsi" w:cstheme="minorBidi"/>
          <w:i/>
          <w:color w:val="auto"/>
          <w:sz w:val="24"/>
          <w:szCs w:val="24"/>
        </w:rPr>
      </w:pPr>
      <w:bookmarkStart w:id="11" w:name="_Toc117731342"/>
      <w:r w:rsidRPr="008C6B2D">
        <w:lastRenderedPageBreak/>
        <w:t>Enemies</w:t>
      </w:r>
      <w:bookmarkEnd w:id="11"/>
    </w:p>
    <w:p w14:paraId="08B812F9" w14:textId="036B53FA" w:rsidR="00686D09" w:rsidRPr="006F064B" w:rsidRDefault="007D27FD" w:rsidP="005C4EF3">
      <w:pPr>
        <w:pStyle w:val="ListParagraph"/>
        <w:numPr>
          <w:ilvl w:val="0"/>
          <w:numId w:val="9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Human</w:t>
      </w:r>
      <w:r w:rsidR="006F064B" w:rsidRPr="006F064B">
        <w:rPr>
          <w:i/>
          <w:sz w:val="24"/>
          <w:szCs w:val="24"/>
        </w:rPr>
        <w:t xml:space="preserve"> Army – </w:t>
      </w:r>
      <w:r>
        <w:rPr>
          <w:i/>
          <w:sz w:val="24"/>
          <w:szCs w:val="24"/>
        </w:rPr>
        <w:t xml:space="preserve">Stead Fast </w:t>
      </w:r>
      <w:r w:rsidR="006F064B" w:rsidRPr="006F064B">
        <w:rPr>
          <w:i/>
          <w:sz w:val="24"/>
          <w:szCs w:val="24"/>
        </w:rPr>
        <w:t xml:space="preserve">and </w:t>
      </w:r>
      <w:r>
        <w:rPr>
          <w:i/>
          <w:sz w:val="24"/>
          <w:szCs w:val="24"/>
        </w:rPr>
        <w:t>March Forth</w:t>
      </w:r>
    </w:p>
    <w:p w14:paraId="01E3A41A" w14:textId="37D3D24B" w:rsidR="00B01FA9" w:rsidRPr="00B01FA9" w:rsidRDefault="009F6693" w:rsidP="005C4EF3">
      <w:pPr>
        <w:pStyle w:val="Heading2"/>
        <w:spacing w:before="0"/>
      </w:pPr>
      <w:bookmarkStart w:id="12" w:name="_Toc117731343"/>
      <w:r w:rsidRPr="008C6B2D">
        <w:t>Weapons</w:t>
      </w:r>
      <w:bookmarkEnd w:id="12"/>
    </w:p>
    <w:p w14:paraId="1EAC08A8" w14:textId="6239262F" w:rsidR="006F064B" w:rsidRDefault="006F064B" w:rsidP="005C4EF3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Towers:</w:t>
      </w:r>
    </w:p>
    <w:p w14:paraId="12592836" w14:textId="77777777" w:rsidR="005C4EF3" w:rsidRDefault="005C4EF3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Fire: </w:t>
      </w:r>
      <w:r>
        <w:rPr>
          <w:i/>
          <w:sz w:val="24"/>
          <w:szCs w:val="24"/>
        </w:rPr>
        <w:t>Medium Damage (Single Target)</w:t>
      </w:r>
    </w:p>
    <w:p w14:paraId="01686DC6" w14:textId="77777777" w:rsid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 Speed: Medium</w:t>
      </w:r>
    </w:p>
    <w:p w14:paraId="1E47E35A" w14:textId="77777777" w:rsid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Additional Damage every second for 3 seconds</w:t>
      </w:r>
    </w:p>
    <w:p w14:paraId="46E9C3CB" w14:textId="77777777" w:rsidR="005C4EF3" w:rsidRPr="006F064B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>
        <w:rPr>
          <w:i/>
          <w:sz w:val="24"/>
          <w:szCs w:val="24"/>
        </w:rPr>
        <w:t>Red</w:t>
      </w:r>
      <w:r w:rsidRPr="006F064B">
        <w:rPr>
          <w:i/>
          <w:sz w:val="24"/>
          <w:szCs w:val="24"/>
        </w:rPr>
        <w:t xml:space="preserve"> Pixie Dust</w:t>
      </w:r>
    </w:p>
    <w:p w14:paraId="457AC80B" w14:textId="6AF3E290" w:rsidR="005C4EF3" w:rsidRPr="005C4EF3" w:rsidRDefault="005C4EF3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 (Fox)</w:t>
      </w:r>
      <w:r>
        <w:rPr>
          <w:i/>
          <w:sz w:val="24"/>
          <w:szCs w:val="24"/>
        </w:rPr>
        <w:t>)</w:t>
      </w:r>
    </w:p>
    <w:p w14:paraId="601ECB32" w14:textId="2007F808" w:rsidR="006F064B" w:rsidRDefault="006F064B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Ice</w:t>
      </w:r>
      <w:r w:rsidR="00E34C9C">
        <w:rPr>
          <w:i/>
          <w:sz w:val="24"/>
          <w:szCs w:val="24"/>
        </w:rPr>
        <w:t>: Low Damage (AOE)</w:t>
      </w:r>
    </w:p>
    <w:p w14:paraId="6CC31635" w14:textId="3B31C1CA" w:rsidR="00E34C9C" w:rsidRDefault="00DB1455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</w:t>
      </w:r>
      <w:r w:rsidR="00E34C9C">
        <w:rPr>
          <w:i/>
          <w:sz w:val="24"/>
          <w:szCs w:val="24"/>
        </w:rPr>
        <w:t xml:space="preserve"> Speed: Fast</w:t>
      </w:r>
    </w:p>
    <w:p w14:paraId="2333FD79" w14:textId="6ECB490C" w:rsidR="00E34C9C" w:rsidRPr="00E34C9C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Slows Down Enemies</w:t>
      </w:r>
      <w:r w:rsidRPr="00E34C9C">
        <w:rPr>
          <w:i/>
          <w:sz w:val="24"/>
          <w:szCs w:val="24"/>
        </w:rPr>
        <w:t xml:space="preserve"> </w:t>
      </w:r>
    </w:p>
    <w:p w14:paraId="206C0041" w14:textId="56FB4C67" w:rsidR="006F064B" w:rsidRPr="006F064B" w:rsidRDefault="006F064B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 w:rsidR="00E34C9C">
        <w:rPr>
          <w:i/>
          <w:sz w:val="24"/>
          <w:szCs w:val="24"/>
        </w:rPr>
        <w:t>White</w:t>
      </w:r>
      <w:r w:rsidRPr="006F064B">
        <w:rPr>
          <w:i/>
          <w:sz w:val="24"/>
          <w:szCs w:val="24"/>
        </w:rPr>
        <w:t xml:space="preserve"> Pixie Dust</w:t>
      </w:r>
    </w:p>
    <w:p w14:paraId="51C66AF2" w14:textId="0483C70F" w:rsidR="006F064B" w:rsidRDefault="006F064B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</w:t>
      </w:r>
      <w:r w:rsidR="00E34C9C">
        <w:rPr>
          <w:i/>
          <w:sz w:val="24"/>
          <w:szCs w:val="24"/>
        </w:rPr>
        <w:t xml:space="preserve"> (Rabbit)</w:t>
      </w:r>
      <w:r>
        <w:rPr>
          <w:i/>
          <w:sz w:val="24"/>
          <w:szCs w:val="24"/>
        </w:rPr>
        <w:t>)</w:t>
      </w:r>
    </w:p>
    <w:p w14:paraId="5EEEB756" w14:textId="7C04ACD8" w:rsidR="006F064B" w:rsidRDefault="005C4EF3" w:rsidP="005C4EF3">
      <w:pPr>
        <w:pStyle w:val="ListParagraph"/>
        <w:numPr>
          <w:ilvl w:val="0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Thunder</w:t>
      </w:r>
      <w:r w:rsidR="00E34C9C">
        <w:rPr>
          <w:i/>
          <w:sz w:val="24"/>
          <w:szCs w:val="24"/>
        </w:rPr>
        <w:t>: Very High Damage (Single Target)</w:t>
      </w:r>
    </w:p>
    <w:p w14:paraId="2BA809DE" w14:textId="0353EAE2" w:rsidR="00E34C9C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Attack Speed: Very Slow</w:t>
      </w:r>
    </w:p>
    <w:p w14:paraId="695E3893" w14:textId="13EC1A3A" w:rsidR="00E34C9C" w:rsidRPr="006F064B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 w:rsidRPr="006F064B">
        <w:rPr>
          <w:i/>
          <w:sz w:val="24"/>
          <w:szCs w:val="24"/>
        </w:rPr>
        <w:t xml:space="preserve">Turns Enemies to </w:t>
      </w:r>
      <w:r>
        <w:rPr>
          <w:i/>
          <w:sz w:val="24"/>
          <w:szCs w:val="24"/>
        </w:rPr>
        <w:t>Blue</w:t>
      </w:r>
      <w:r w:rsidRPr="006F064B">
        <w:rPr>
          <w:i/>
          <w:sz w:val="24"/>
          <w:szCs w:val="24"/>
        </w:rPr>
        <w:t xml:space="preserve"> Pixie Dust</w:t>
      </w:r>
    </w:p>
    <w:p w14:paraId="041E2611" w14:textId="1D836A1D" w:rsidR="00B01FA9" w:rsidRDefault="00E34C9C" w:rsidP="005C4EF3">
      <w:pPr>
        <w:pStyle w:val="ListParagraph"/>
        <w:numPr>
          <w:ilvl w:val="1"/>
          <w:numId w:val="11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Turns Enemies into small creature (small chance (Bird))</w:t>
      </w:r>
    </w:p>
    <w:p w14:paraId="08B81305" w14:textId="0BDD1728" w:rsidR="009F6693" w:rsidRDefault="009F6693" w:rsidP="006F58D9">
      <w:pPr>
        <w:pStyle w:val="Heading2"/>
      </w:pPr>
      <w:bookmarkStart w:id="13" w:name="_Toc117731344"/>
      <w:r w:rsidRPr="008C6B2D">
        <w:t>Script</w:t>
      </w:r>
      <w:bookmarkEnd w:id="13"/>
    </w:p>
    <w:p w14:paraId="385A67F0" w14:textId="6E8E1D46" w:rsidR="002D712B" w:rsidRDefault="00247E2E" w:rsidP="005C4EF3">
      <w:pPr>
        <w:spacing w:after="0"/>
      </w:pPr>
      <w:r>
        <w:t>Internal Document script – “</w:t>
      </w:r>
      <w:proofErr w:type="spellStart"/>
      <w:r>
        <w:t>BackgroundBehavour</w:t>
      </w:r>
      <w:proofErr w:type="spellEnd"/>
      <w:r>
        <w:t>”</w:t>
      </w:r>
    </w:p>
    <w:p w14:paraId="06204FB8" w14:textId="216C783D" w:rsidR="00247E2E" w:rsidRDefault="00247E2E" w:rsidP="005C4EF3">
      <w:pPr>
        <w:spacing w:after="0"/>
      </w:pPr>
      <w:r>
        <w:t>Button Script – “Button”</w:t>
      </w:r>
    </w:p>
    <w:p w14:paraId="594D799A" w14:textId="08E0DE7E" w:rsidR="00247E2E" w:rsidRDefault="00247E2E" w:rsidP="005C4EF3">
      <w:pPr>
        <w:spacing w:after="0"/>
      </w:pPr>
      <w:r>
        <w:t>Follow Path Script – “</w:t>
      </w:r>
      <w:proofErr w:type="spellStart"/>
      <w:r>
        <w:t>PathFollowScript</w:t>
      </w:r>
      <w:proofErr w:type="spellEnd"/>
      <w:r>
        <w:t>”</w:t>
      </w:r>
    </w:p>
    <w:p w14:paraId="35C44836" w14:textId="7577CE8F" w:rsidR="00247E2E" w:rsidRDefault="00247E2E" w:rsidP="005C4EF3">
      <w:pPr>
        <w:spacing w:after="0"/>
      </w:pPr>
      <w:r>
        <w:t>Spawn Enemy Script – “</w:t>
      </w:r>
      <w:proofErr w:type="spellStart"/>
      <w:r>
        <w:t>SpawnEnemy</w:t>
      </w:r>
      <w:proofErr w:type="spellEnd"/>
      <w:r>
        <w:t>”</w:t>
      </w:r>
    </w:p>
    <w:p w14:paraId="103C2C1A" w14:textId="11D9537F" w:rsidR="005C4EF3" w:rsidRDefault="005C4EF3" w:rsidP="005C4EF3">
      <w:pPr>
        <w:spacing w:after="0"/>
      </w:pPr>
      <w:r>
        <w:t>Build Manager Script – “</w:t>
      </w:r>
      <w:proofErr w:type="spellStart"/>
      <w:r>
        <w:t>BuildManager</w:t>
      </w:r>
      <w:proofErr w:type="spellEnd"/>
      <w:r>
        <w:t>”</w:t>
      </w:r>
    </w:p>
    <w:p w14:paraId="5964F81E" w14:textId="23B24540" w:rsidR="005C4EF3" w:rsidRDefault="005C4EF3" w:rsidP="005C4EF3">
      <w:pPr>
        <w:spacing w:after="0"/>
      </w:pPr>
      <w:r>
        <w:t>Bullet Script – “</w:t>
      </w:r>
      <w:proofErr w:type="spellStart"/>
      <w:r>
        <w:t>BulletScript</w:t>
      </w:r>
      <w:proofErr w:type="spellEnd"/>
      <w:r>
        <w:t>”</w:t>
      </w:r>
    </w:p>
    <w:p w14:paraId="091766F8" w14:textId="36B13C4E" w:rsidR="005C4EF3" w:rsidRDefault="005C4EF3" w:rsidP="005C4EF3">
      <w:pPr>
        <w:spacing w:after="0"/>
      </w:pPr>
      <w:r>
        <w:t>Enemy Behaviour Script – “</w:t>
      </w:r>
      <w:proofErr w:type="spellStart"/>
      <w:r>
        <w:t>EnemyBehaviour</w:t>
      </w:r>
      <w:proofErr w:type="spellEnd"/>
      <w:r>
        <w:t>”</w:t>
      </w:r>
    </w:p>
    <w:p w14:paraId="486348B0" w14:textId="7719BBCD" w:rsidR="005C4EF3" w:rsidRDefault="005C4EF3" w:rsidP="005C4EF3">
      <w:pPr>
        <w:spacing w:after="0"/>
      </w:pPr>
      <w:r>
        <w:t>Gold UI Element Script – “</w:t>
      </w:r>
      <w:proofErr w:type="spellStart"/>
      <w:r>
        <w:t>GoldUI</w:t>
      </w:r>
      <w:proofErr w:type="spellEnd"/>
      <w:r>
        <w:t>”</w:t>
      </w:r>
    </w:p>
    <w:p w14:paraId="044CCF69" w14:textId="5641C8AC" w:rsidR="005C4EF3" w:rsidRDefault="005C4EF3" w:rsidP="005C4EF3">
      <w:pPr>
        <w:spacing w:after="0"/>
      </w:pPr>
      <w:r>
        <w:t>Lives UI Element Script – “</w:t>
      </w:r>
      <w:proofErr w:type="spellStart"/>
      <w:r>
        <w:t>LivesUI</w:t>
      </w:r>
      <w:proofErr w:type="spellEnd"/>
      <w:r>
        <w:t>”</w:t>
      </w:r>
    </w:p>
    <w:p w14:paraId="5877F763" w14:textId="3315107F" w:rsidR="005C4EF3" w:rsidRDefault="005C4EF3" w:rsidP="005C4EF3">
      <w:pPr>
        <w:spacing w:after="0"/>
      </w:pPr>
      <w:r>
        <w:t>Player Blueprint Script – “</w:t>
      </w:r>
      <w:proofErr w:type="spellStart"/>
      <w:r>
        <w:t>PlayerStats</w:t>
      </w:r>
      <w:proofErr w:type="spellEnd"/>
      <w:r>
        <w:t>”</w:t>
      </w:r>
    </w:p>
    <w:p w14:paraId="4A2699D9" w14:textId="387D4C05" w:rsidR="005C4EF3" w:rsidRDefault="005C4EF3" w:rsidP="005C4EF3">
      <w:pPr>
        <w:spacing w:after="0"/>
      </w:pPr>
      <w:r>
        <w:t>Shop Script – “Shop”</w:t>
      </w:r>
    </w:p>
    <w:p w14:paraId="617AF38E" w14:textId="6402EC2F" w:rsidR="005C4EF3" w:rsidRDefault="005C4EF3" w:rsidP="005C4EF3">
      <w:pPr>
        <w:spacing w:after="0"/>
      </w:pPr>
      <w:r>
        <w:t>Tile Script – “</w:t>
      </w:r>
      <w:proofErr w:type="spellStart"/>
      <w:r>
        <w:t>TileScript</w:t>
      </w:r>
      <w:proofErr w:type="spellEnd"/>
      <w:r>
        <w:t>”</w:t>
      </w:r>
    </w:p>
    <w:p w14:paraId="43501B87" w14:textId="2C1FD171" w:rsidR="005C4EF3" w:rsidRDefault="005C4EF3" w:rsidP="005C4EF3">
      <w:pPr>
        <w:spacing w:after="0"/>
      </w:pPr>
      <w:r>
        <w:t>Tower Blueprint Script – “</w:t>
      </w:r>
      <w:proofErr w:type="spellStart"/>
      <w:r>
        <w:t>TowerSettings</w:t>
      </w:r>
      <w:proofErr w:type="spellEnd"/>
      <w:r>
        <w:t>”</w:t>
      </w:r>
    </w:p>
    <w:p w14:paraId="5BB2B1B1" w14:textId="2B5BA802" w:rsidR="005C4EF3" w:rsidRPr="002D712B" w:rsidRDefault="005C4EF3" w:rsidP="005C4EF3">
      <w:pPr>
        <w:spacing w:after="0"/>
      </w:pPr>
      <w:proofErr w:type="spellStart"/>
      <w:r>
        <w:t>WayPoint</w:t>
      </w:r>
      <w:proofErr w:type="spellEnd"/>
      <w:r>
        <w:t xml:space="preserve"> Script – “</w:t>
      </w:r>
      <w:proofErr w:type="spellStart"/>
      <w:r>
        <w:t>WayPoints</w:t>
      </w:r>
      <w:proofErr w:type="spellEnd"/>
      <w:r>
        <w:t>”</w:t>
      </w:r>
    </w:p>
    <w:p w14:paraId="08B81306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4C109938" w14:textId="77777777" w:rsidR="005C4EF3" w:rsidRDefault="005C4EF3" w:rsidP="006F58D9">
      <w:pPr>
        <w:pStyle w:val="Heading2"/>
      </w:pPr>
    </w:p>
    <w:p w14:paraId="38C8F196" w14:textId="77777777" w:rsidR="005C4EF3" w:rsidRDefault="005C4EF3" w:rsidP="006F58D9">
      <w:pPr>
        <w:pStyle w:val="Heading2"/>
      </w:pPr>
    </w:p>
    <w:p w14:paraId="08B81307" w14:textId="1923CF59" w:rsidR="00686D09" w:rsidRDefault="009F6693" w:rsidP="006F58D9">
      <w:pPr>
        <w:pStyle w:val="Heading2"/>
      </w:pPr>
      <w:bookmarkStart w:id="14" w:name="_Toc117731345"/>
      <w:r w:rsidRPr="005C2F0F">
        <w:t>Scorin</w:t>
      </w:r>
      <w:r w:rsidR="005C4EF3">
        <w:t>g</w:t>
      </w:r>
      <w:bookmarkEnd w:id="14"/>
    </w:p>
    <w:p w14:paraId="1AC3E2F6" w14:textId="78E3C958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Small Enemies – 1 point</w:t>
      </w:r>
    </w:p>
    <w:p w14:paraId="55B034DF" w14:textId="2EA0F59E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Medium Enemies – 10 points</w:t>
      </w:r>
    </w:p>
    <w:p w14:paraId="24A4619D" w14:textId="5611F1B8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Large Enemies – 20 points</w:t>
      </w:r>
    </w:p>
    <w:p w14:paraId="0B30AE6E" w14:textId="57381A37" w:rsidR="00C2718E" w:rsidRP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Boss – 100 points</w:t>
      </w:r>
    </w:p>
    <w:p w14:paraId="08B81308" w14:textId="41C70864" w:rsidR="00686D09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1 – Seconds </w:t>
      </w:r>
      <w:r w:rsidRPr="00C2718E">
        <w:rPr>
          <w:b/>
          <w:i/>
          <w:iCs/>
          <w:sz w:val="24"/>
          <w:szCs w:val="24"/>
        </w:rPr>
        <w:t>left</w:t>
      </w:r>
      <w:r>
        <w:rPr>
          <w:bCs/>
          <w:i/>
          <w:iCs/>
          <w:sz w:val="24"/>
          <w:szCs w:val="24"/>
        </w:rPr>
        <w:t xml:space="preserve"> * Points from Enemies</w:t>
      </w:r>
    </w:p>
    <w:p w14:paraId="22D459D1" w14:textId="22B71997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2 – Seconds </w:t>
      </w:r>
      <w:r w:rsidRPr="00C2718E">
        <w:rPr>
          <w:b/>
          <w:i/>
          <w:iCs/>
          <w:sz w:val="24"/>
          <w:szCs w:val="24"/>
        </w:rPr>
        <w:t>left</w:t>
      </w:r>
      <w:r>
        <w:rPr>
          <w:bCs/>
          <w:i/>
          <w:iCs/>
          <w:sz w:val="24"/>
          <w:szCs w:val="24"/>
        </w:rPr>
        <w:t xml:space="preserve"> * Points from Enemies</w:t>
      </w:r>
    </w:p>
    <w:p w14:paraId="766F5DF4" w14:textId="0D4FDA57" w:rsidR="00C2718E" w:rsidRDefault="00C2718E" w:rsidP="005C4EF3">
      <w:pPr>
        <w:spacing w:after="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Level 3- Seconds * Points from Enemies </w:t>
      </w:r>
    </w:p>
    <w:p w14:paraId="08B8130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0" w14:textId="4AA27FD9" w:rsidR="005C2F0F" w:rsidRDefault="009F6693" w:rsidP="002D712B">
      <w:pPr>
        <w:pStyle w:val="Heading2"/>
      </w:pPr>
      <w:bookmarkStart w:id="15" w:name="_Toc117731346"/>
      <w:r w:rsidRPr="008C6B2D">
        <w:t xml:space="preserve">Sound </w:t>
      </w:r>
      <w:r w:rsidR="003E1D34">
        <w:t>Index</w:t>
      </w:r>
      <w:bookmarkEnd w:id="15"/>
    </w:p>
    <w:p w14:paraId="570F7BE7" w14:textId="1C05CD1B" w:rsidR="007D27FD" w:rsidRPr="007D27FD" w:rsidRDefault="007D27FD" w:rsidP="007D27FD">
      <w:r>
        <w:t>Asset Store:</w:t>
      </w:r>
    </w:p>
    <w:p w14:paraId="30C19297" w14:textId="2D87B7CA" w:rsidR="007D27FD" w:rsidRPr="007D27FD" w:rsidRDefault="007D27FD" w:rsidP="007D27FD">
      <w:pPr>
        <w:pStyle w:val="ListParagraph"/>
        <w:numPr>
          <w:ilvl w:val="0"/>
          <w:numId w:val="27"/>
        </w:numPr>
        <w:rPr>
          <w:b/>
          <w:bCs/>
        </w:rPr>
      </w:pPr>
      <w:r w:rsidRPr="007D27FD">
        <w:rPr>
          <w:b/>
          <w:bCs/>
        </w:rPr>
        <w:t>RPG Essentials Free</w:t>
      </w:r>
    </w:p>
    <w:p w14:paraId="0A6BD3EC" w14:textId="0972FC62" w:rsidR="007D27FD" w:rsidRDefault="007D27FD" w:rsidP="007D27FD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7D27FD">
        <w:rPr>
          <w:b/>
          <w:sz w:val="24"/>
          <w:szCs w:val="24"/>
        </w:rPr>
        <w:t>Free Game Music Collection</w:t>
      </w:r>
    </w:p>
    <w:p w14:paraId="1B48FB98" w14:textId="0825BABD" w:rsidR="00247E2E" w:rsidRDefault="00247E2E" w:rsidP="00247E2E">
      <w:pPr>
        <w:rPr>
          <w:b/>
          <w:sz w:val="24"/>
          <w:szCs w:val="24"/>
        </w:rPr>
      </w:pPr>
    </w:p>
    <w:p w14:paraId="2A799823" w14:textId="77777777" w:rsidR="00247E2E" w:rsidRPr="00247E2E" w:rsidRDefault="00247E2E" w:rsidP="00247E2E">
      <w:pPr>
        <w:rPr>
          <w:b/>
          <w:sz w:val="24"/>
          <w:szCs w:val="24"/>
        </w:rPr>
      </w:pPr>
    </w:p>
    <w:p w14:paraId="581A3DF3" w14:textId="76492CEA" w:rsidR="00F1410D" w:rsidRPr="005C4EF3" w:rsidRDefault="009F6693" w:rsidP="005C4EF3">
      <w:pPr>
        <w:pStyle w:val="Heading2"/>
      </w:pPr>
      <w:bookmarkStart w:id="16" w:name="_Toc117731347"/>
      <w:r w:rsidRPr="008C6B2D">
        <w:t xml:space="preserve">Story </w:t>
      </w:r>
      <w:r w:rsidR="003E1D34">
        <w:t>Index</w:t>
      </w:r>
      <w:bookmarkEnd w:id="16"/>
    </w:p>
    <w:p w14:paraId="2EFA5116" w14:textId="5635B68D" w:rsidR="00C2718E" w:rsidRPr="00C2718E" w:rsidRDefault="00C2718E" w:rsidP="00C2718E">
      <w:pPr>
        <w:rPr>
          <w:i/>
          <w:sz w:val="24"/>
          <w:szCs w:val="24"/>
        </w:rPr>
      </w:pPr>
      <w:r w:rsidRPr="00C2718E">
        <w:rPr>
          <w:i/>
          <w:sz w:val="24"/>
          <w:szCs w:val="24"/>
        </w:rPr>
        <w:t xml:space="preserve">You, Wizard Golden Wand, are tasked to protect the Pixie kingdom from the dastardly </w:t>
      </w:r>
      <w:r w:rsidR="00D058ED">
        <w:rPr>
          <w:i/>
          <w:sz w:val="24"/>
          <w:szCs w:val="24"/>
        </w:rPr>
        <w:t>Human</w:t>
      </w:r>
      <w:r w:rsidRPr="00C2718E">
        <w:rPr>
          <w:i/>
          <w:sz w:val="24"/>
          <w:szCs w:val="24"/>
        </w:rPr>
        <w:t xml:space="preserve">s who are intent on the Destruction of the forest. </w:t>
      </w:r>
      <w:r>
        <w:rPr>
          <w:i/>
          <w:sz w:val="24"/>
          <w:szCs w:val="24"/>
        </w:rPr>
        <w:t xml:space="preserve">The Pixie High Queen </w:t>
      </w:r>
      <w:proofErr w:type="spellStart"/>
      <w:r>
        <w:rPr>
          <w:i/>
          <w:sz w:val="24"/>
          <w:szCs w:val="24"/>
        </w:rPr>
        <w:t>Twilla</w:t>
      </w:r>
      <w:proofErr w:type="spellEnd"/>
      <w:r>
        <w:rPr>
          <w:i/>
          <w:sz w:val="24"/>
          <w:szCs w:val="24"/>
        </w:rPr>
        <w:t xml:space="preserve"> who is deeply connected to the forest and its inhabitants, is crippled by </w:t>
      </w:r>
      <w:r w:rsidR="0005310D">
        <w:rPr>
          <w:i/>
          <w:sz w:val="24"/>
          <w:szCs w:val="24"/>
        </w:rPr>
        <w:t xml:space="preserve">its destruction. Help to Defend and replenish the forests nature </w:t>
      </w:r>
      <w:r w:rsidR="002D712B">
        <w:rPr>
          <w:i/>
          <w:sz w:val="24"/>
          <w:szCs w:val="24"/>
        </w:rPr>
        <w:t>splendor</w:t>
      </w:r>
      <w:r w:rsidR="0005310D">
        <w:rPr>
          <w:i/>
          <w:sz w:val="24"/>
          <w:szCs w:val="24"/>
        </w:rPr>
        <w:t xml:space="preserve"> to what it once was.</w:t>
      </w:r>
    </w:p>
    <w:p w14:paraId="08B81314" w14:textId="238772D2" w:rsidR="00686D09" w:rsidRDefault="00C2718E" w:rsidP="002D712B">
      <w:pPr>
        <w:rPr>
          <w:i/>
          <w:sz w:val="24"/>
          <w:szCs w:val="24"/>
        </w:rPr>
      </w:pPr>
      <w:r w:rsidRPr="00C2718E">
        <w:rPr>
          <w:i/>
          <w:sz w:val="24"/>
          <w:szCs w:val="24"/>
        </w:rPr>
        <w:t>Stop the Enemies from traversing the forest and reaching the pixie kingdom.</w:t>
      </w:r>
    </w:p>
    <w:p w14:paraId="1E4C9C10" w14:textId="77777777" w:rsidR="002D712B" w:rsidRPr="002D712B" w:rsidRDefault="002D712B" w:rsidP="002D712B">
      <w:pPr>
        <w:rPr>
          <w:i/>
          <w:sz w:val="24"/>
          <w:szCs w:val="24"/>
        </w:rPr>
      </w:pPr>
    </w:p>
    <w:p w14:paraId="55CD1020" w14:textId="77777777" w:rsidR="005C4EF3" w:rsidRDefault="005C4EF3" w:rsidP="005F378D">
      <w:pPr>
        <w:pStyle w:val="Heading2"/>
      </w:pPr>
    </w:p>
    <w:p w14:paraId="012EE8F9" w14:textId="77777777" w:rsidR="005C4EF3" w:rsidRDefault="005C4EF3" w:rsidP="005F378D">
      <w:pPr>
        <w:pStyle w:val="Heading2"/>
      </w:pPr>
    </w:p>
    <w:p w14:paraId="0E996DA3" w14:textId="3817B95D" w:rsidR="002D712B" w:rsidRPr="002D712B" w:rsidRDefault="009F6693" w:rsidP="005F378D">
      <w:pPr>
        <w:pStyle w:val="Heading2"/>
      </w:pPr>
      <w:bookmarkStart w:id="17" w:name="_Toc117731348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7"/>
    </w:p>
    <w:p w14:paraId="08B81318" w14:textId="6DCF638F" w:rsidR="00686D09" w:rsidRDefault="005F378D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35FB4E" wp14:editId="6103C1AB">
            <wp:extent cx="1592918" cy="815009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16" cy="8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FD">
        <w:rPr>
          <w:b/>
          <w:noProof/>
          <w:sz w:val="24"/>
          <w:szCs w:val="24"/>
        </w:rPr>
        <w:drawing>
          <wp:inline distT="0" distB="0" distL="0" distR="0" wp14:anchorId="0ECF800D" wp14:editId="42A55CBA">
            <wp:extent cx="12192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7FD">
        <w:rPr>
          <w:b/>
          <w:noProof/>
          <w:sz w:val="24"/>
          <w:szCs w:val="24"/>
        </w:rPr>
        <w:drawing>
          <wp:inline distT="0" distB="0" distL="0" distR="0" wp14:anchorId="273152EE" wp14:editId="07F5B08D">
            <wp:extent cx="2165350" cy="7302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525E" w14:textId="2997C41A" w:rsidR="005C4EF3" w:rsidRDefault="007D27FD" w:rsidP="005C4EF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B57D30" wp14:editId="538CDDB5">
            <wp:extent cx="1353787" cy="147860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519" cy="150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A46BB90" wp14:editId="20EB5188">
            <wp:extent cx="171450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40DD031E" wp14:editId="2ED1C9E2">
            <wp:extent cx="1344913" cy="1468912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747" cy="14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C8EDD32" wp14:editId="663BD125">
            <wp:extent cx="1343502" cy="145703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93" cy="14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67981146" wp14:editId="4FDB9799">
            <wp:extent cx="177800" cy="19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5FC1B3A" wp14:editId="4D6A7F97">
            <wp:extent cx="996287" cy="9962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578" cy="10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6117DE74" wp14:editId="7245914A">
            <wp:extent cx="1091821" cy="10918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023" cy="111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110C3FFA" wp14:editId="5E77FCF6">
            <wp:extent cx="1460310" cy="146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75" cy="146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F472" w14:textId="5C90972F" w:rsidR="005C4EF3" w:rsidRDefault="005C4EF3" w:rsidP="005C4EF3">
      <w:pPr>
        <w:rPr>
          <w:b/>
          <w:sz w:val="24"/>
          <w:szCs w:val="24"/>
        </w:rPr>
      </w:pPr>
    </w:p>
    <w:p w14:paraId="3204DF76" w14:textId="1891B0B0" w:rsidR="005C4EF3" w:rsidRDefault="005C4EF3" w:rsidP="005C4EF3">
      <w:pPr>
        <w:rPr>
          <w:b/>
          <w:sz w:val="24"/>
          <w:szCs w:val="24"/>
        </w:rPr>
      </w:pPr>
    </w:p>
    <w:p w14:paraId="283410D4" w14:textId="70765407" w:rsidR="005C4EF3" w:rsidRDefault="005C4EF3" w:rsidP="005C4EF3">
      <w:pPr>
        <w:rPr>
          <w:b/>
          <w:sz w:val="24"/>
          <w:szCs w:val="24"/>
        </w:rPr>
      </w:pPr>
    </w:p>
    <w:p w14:paraId="06828788" w14:textId="589630F7" w:rsidR="005C4EF3" w:rsidRDefault="005C4EF3" w:rsidP="005C4EF3">
      <w:pPr>
        <w:rPr>
          <w:b/>
          <w:sz w:val="24"/>
          <w:szCs w:val="24"/>
        </w:rPr>
      </w:pPr>
    </w:p>
    <w:p w14:paraId="14E1554A" w14:textId="2391BE64" w:rsidR="005C4EF3" w:rsidRDefault="005C4EF3" w:rsidP="005C4EF3">
      <w:pPr>
        <w:rPr>
          <w:b/>
          <w:sz w:val="24"/>
          <w:szCs w:val="24"/>
        </w:rPr>
      </w:pPr>
    </w:p>
    <w:p w14:paraId="2941D93F" w14:textId="77777777" w:rsidR="005C4EF3" w:rsidRPr="005C4EF3" w:rsidRDefault="005C4EF3" w:rsidP="005C4EF3">
      <w:pPr>
        <w:rPr>
          <w:b/>
          <w:sz w:val="24"/>
          <w:szCs w:val="24"/>
        </w:rPr>
      </w:pPr>
    </w:p>
    <w:p w14:paraId="65143D92" w14:textId="006B2014" w:rsidR="002D712B" w:rsidRPr="002D712B" w:rsidRDefault="009F6693" w:rsidP="005D2AFC">
      <w:pPr>
        <w:pStyle w:val="Heading2"/>
      </w:pPr>
      <w:bookmarkStart w:id="18" w:name="_Toc117731349"/>
      <w:r w:rsidRPr="008C6B2D">
        <w:lastRenderedPageBreak/>
        <w:t>Design Notes</w:t>
      </w:r>
      <w:bookmarkEnd w:id="18"/>
    </w:p>
    <w:p w14:paraId="0D84B01E" w14:textId="203311EE" w:rsidR="005D2AFC" w:rsidRDefault="005D2AFC" w:rsidP="005D2AF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Changed the Orcs to Humans</w:t>
      </w:r>
    </w:p>
    <w:p w14:paraId="4AE73875" w14:textId="5E381456" w:rsidR="005C4EF3" w:rsidRPr="005C4EF3" w:rsidRDefault="005D2AFC" w:rsidP="005C4EF3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Added Music and Sound Effects</w:t>
      </w:r>
    </w:p>
    <w:p w14:paraId="4604EF9F" w14:textId="44855A55" w:rsidR="00C2718E" w:rsidRPr="002D712B" w:rsidRDefault="009F6693" w:rsidP="002D712B">
      <w:pPr>
        <w:pStyle w:val="Heading2"/>
      </w:pPr>
      <w:bookmarkStart w:id="19" w:name="_Toc117731350"/>
      <w:r w:rsidRPr="008C6B2D">
        <w:t>Future Features</w:t>
      </w:r>
      <w:bookmarkEnd w:id="19"/>
    </w:p>
    <w:p w14:paraId="4DB115A9" w14:textId="36703706" w:rsidR="005D2AFC" w:rsidRDefault="005D2AFC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Adding sprite animations and more enemies</w:t>
      </w:r>
    </w:p>
    <w:p w14:paraId="7B2E7CEA" w14:textId="05631EC6" w:rsidR="00761FD6" w:rsidRDefault="005D2AFC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Still need to fix functionality for spawning enemies</w:t>
      </w:r>
    </w:p>
    <w:p w14:paraId="46A04422" w14:textId="3DB527FC" w:rsidR="00761FD6" w:rsidRDefault="00761FD6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Implement the Factory Method for Enemies, Towers and Bullets</w:t>
      </w:r>
    </w:p>
    <w:p w14:paraId="5D4E2C95" w14:textId="3E59195B" w:rsidR="00761FD6" w:rsidRPr="00761FD6" w:rsidRDefault="00761FD6" w:rsidP="00761FD6">
      <w:pPr>
        <w:pStyle w:val="ListParagraph"/>
        <w:numPr>
          <w:ilvl w:val="0"/>
          <w:numId w:val="33"/>
        </w:numPr>
        <w:rPr>
          <w:i/>
          <w:sz w:val="24"/>
          <w:szCs w:val="24"/>
        </w:rPr>
      </w:pPr>
      <w:r w:rsidRPr="00761FD6">
        <w:rPr>
          <w:i/>
          <w:sz w:val="24"/>
          <w:szCs w:val="24"/>
        </w:rPr>
        <w:t>Loading</w:t>
      </w:r>
    </w:p>
    <w:p w14:paraId="1B1141B9" w14:textId="77777777" w:rsidR="00761FD6" w:rsidRPr="005C4EF3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>At app start, show company logo</w:t>
      </w:r>
    </w:p>
    <w:p w14:paraId="001317C6" w14:textId="77777777" w:rsidR="00761FD6" w:rsidRPr="005C4EF3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>Before game starts, show an in-game tip, wait for screen touch to start</w:t>
      </w:r>
    </w:p>
    <w:p w14:paraId="7783B7EE" w14:textId="1FB5408D" w:rsidR="00761FD6" w:rsidRDefault="00761FD6" w:rsidP="005C4EF3">
      <w:pPr>
        <w:pStyle w:val="ListParagraph"/>
        <w:numPr>
          <w:ilvl w:val="3"/>
          <w:numId w:val="33"/>
        </w:numPr>
        <w:spacing w:after="0"/>
        <w:rPr>
          <w:i/>
          <w:sz w:val="24"/>
          <w:szCs w:val="24"/>
        </w:rPr>
      </w:pPr>
      <w:r w:rsidRPr="005C4EF3">
        <w:rPr>
          <w:i/>
          <w:sz w:val="24"/>
          <w:szCs w:val="24"/>
        </w:rPr>
        <w:t xml:space="preserve">After game over screen, show an in-game tip for 1 second before displaying the main menu  </w:t>
      </w:r>
    </w:p>
    <w:p w14:paraId="077A14B4" w14:textId="4260ED42" w:rsidR="005C4EF3" w:rsidRDefault="005C4EF3" w:rsidP="005C4EF3">
      <w:pPr>
        <w:pStyle w:val="ListParagraph"/>
        <w:numPr>
          <w:ilvl w:val="2"/>
          <w:numId w:val="33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Implement the cute and cuddly aspect of the game</w:t>
      </w:r>
    </w:p>
    <w:p w14:paraId="1B7AD060" w14:textId="77777777" w:rsidR="005C4EF3" w:rsidRPr="005C4EF3" w:rsidRDefault="005C4EF3" w:rsidP="005C4EF3">
      <w:pPr>
        <w:pStyle w:val="ListParagraph"/>
        <w:spacing w:after="0"/>
        <w:ind w:left="0"/>
        <w:rPr>
          <w:i/>
          <w:sz w:val="24"/>
          <w:szCs w:val="24"/>
        </w:rPr>
      </w:pPr>
    </w:p>
    <w:p w14:paraId="24F24DEA" w14:textId="77777777" w:rsidR="00790492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507BFF7D" w14:textId="5C94AA91" w:rsidR="00790492" w:rsidRPr="00761FD6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6F9860E4" w14:textId="77777777" w:rsidR="00790492" w:rsidRPr="00790492" w:rsidRDefault="00790492" w:rsidP="00790492">
      <w:pPr>
        <w:pStyle w:val="ListParagraph"/>
        <w:ind w:left="1440"/>
        <w:rPr>
          <w:i/>
          <w:sz w:val="24"/>
          <w:szCs w:val="24"/>
        </w:rPr>
      </w:pPr>
    </w:p>
    <w:p w14:paraId="3C5B039B" w14:textId="77777777" w:rsidR="00761FD6" w:rsidRDefault="00761FD6" w:rsidP="005D2AFC">
      <w:pPr>
        <w:pStyle w:val="ListParagraph"/>
        <w:rPr>
          <w:i/>
          <w:sz w:val="24"/>
          <w:szCs w:val="24"/>
        </w:rPr>
      </w:pPr>
    </w:p>
    <w:p w14:paraId="761932D8" w14:textId="5E8609E2" w:rsidR="00C2718E" w:rsidRPr="005C2F0F" w:rsidRDefault="00C2718E" w:rsidP="005C2F0F">
      <w:pPr>
        <w:pStyle w:val="ListParagraph"/>
        <w:rPr>
          <w:i/>
          <w:sz w:val="24"/>
          <w:szCs w:val="24"/>
        </w:rPr>
      </w:pPr>
    </w:p>
    <w:sectPr w:rsidR="00C2718E" w:rsidRPr="005C2F0F" w:rsidSect="008E601F">
      <w:headerReference w:type="even" r:id="rId35"/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61AF1" w14:textId="77777777" w:rsidR="00FD6A51" w:rsidRDefault="00FD6A51" w:rsidP="00C152DC">
      <w:pPr>
        <w:spacing w:after="0" w:line="240" w:lineRule="auto"/>
      </w:pPr>
      <w:r>
        <w:separator/>
      </w:r>
    </w:p>
  </w:endnote>
  <w:endnote w:type="continuationSeparator" w:id="0">
    <w:p w14:paraId="619DDE83" w14:textId="77777777" w:rsidR="00FD6A51" w:rsidRDefault="00FD6A5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D" w14:textId="54428F40" w:rsidR="00AA765B" w:rsidRPr="005F378D" w:rsidRDefault="005F378D" w:rsidP="005F37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b/>
      </w:rPr>
    </w:pPr>
    <w:r>
      <w:rPr>
        <w:rFonts w:asciiTheme="majorHAnsi" w:hAnsiTheme="majorHAnsi"/>
        <w:b/>
      </w:rPr>
      <w:t>Forest Ambush Tower Defence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4EA5B2AA" w:rsidR="00AA765B" w:rsidRDefault="005F378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Forest Ambush Tower Defence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D8BBE" w14:textId="77777777" w:rsidR="00FD6A51" w:rsidRDefault="00FD6A51" w:rsidP="00C152DC">
      <w:pPr>
        <w:spacing w:after="0" w:line="240" w:lineRule="auto"/>
      </w:pPr>
      <w:r>
        <w:separator/>
      </w:r>
    </w:p>
  </w:footnote>
  <w:footnote w:type="continuationSeparator" w:id="0">
    <w:p w14:paraId="182A5F9A" w14:textId="77777777" w:rsidR="00FD6A51" w:rsidRDefault="00FD6A5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4CC0831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385CAD">
                <w:rPr>
                  <w:b/>
                  <w:bCs/>
                  <w:caps/>
                  <w:sz w:val="24"/>
                  <w:szCs w:val="24"/>
                </w:rPr>
                <w:t>Forest Ambush TD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2-10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1D9E29FD" w:rsidR="00C152DC" w:rsidRDefault="005F378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 xml:space="preserve">October </w:t>
              </w:r>
              <w:r w:rsidR="006E4B65">
                <w:rPr>
                  <w:color w:val="FFFFFF" w:themeColor="background1"/>
                  <w:lang w:val="en-US"/>
                </w:rPr>
                <w:t>2</w:t>
              </w:r>
              <w:r w:rsidR="00C50285">
                <w:rPr>
                  <w:color w:val="FFFFFF" w:themeColor="background1"/>
                  <w:lang w:val="en-US"/>
                </w:rPr>
                <w:t>7</w:t>
              </w:r>
              <w:r>
                <w:rPr>
                  <w:color w:val="FFFFFF" w:themeColor="background1"/>
                  <w:lang w:val="en-US"/>
                </w:rPr>
                <w:t>, 2022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2-10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671A1165" w:rsidR="00C152DC" w:rsidRPr="00C152DC" w:rsidRDefault="005F378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2</w:t>
              </w:r>
              <w:r w:rsidR="00C50285">
                <w:rPr>
                  <w:color w:val="FFFFFF" w:themeColor="background1"/>
                  <w:lang w:val="en-US"/>
                </w:rPr>
                <w:t>7</w:t>
              </w:r>
              <w:r>
                <w:rPr>
                  <w:color w:val="FFFFFF" w:themeColor="background1"/>
                  <w:lang w:val="en-US"/>
                </w:rPr>
                <w:t>, 2022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7D0D1D5E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385CAD">
                <w:rPr>
                  <w:b/>
                  <w:bCs/>
                  <w:caps/>
                  <w:sz w:val="24"/>
                  <w:szCs w:val="24"/>
                </w:rPr>
                <w:t>Forest Ambush TD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351"/>
    <w:multiLevelType w:val="hybridMultilevel"/>
    <w:tmpl w:val="CD68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13285"/>
    <w:multiLevelType w:val="hybridMultilevel"/>
    <w:tmpl w:val="31E0B87E"/>
    <w:lvl w:ilvl="0" w:tplc="6BA05E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A469B"/>
    <w:multiLevelType w:val="hybridMultilevel"/>
    <w:tmpl w:val="6482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B07D1"/>
    <w:multiLevelType w:val="hybridMultilevel"/>
    <w:tmpl w:val="3B06BA7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6B2E0A"/>
    <w:multiLevelType w:val="hybridMultilevel"/>
    <w:tmpl w:val="027209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3AA7B10"/>
    <w:multiLevelType w:val="hybridMultilevel"/>
    <w:tmpl w:val="F544B52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1F7D81"/>
    <w:multiLevelType w:val="hybridMultilevel"/>
    <w:tmpl w:val="0718A4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D152F"/>
    <w:multiLevelType w:val="hybridMultilevel"/>
    <w:tmpl w:val="E0EC39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261531"/>
    <w:multiLevelType w:val="hybridMultilevel"/>
    <w:tmpl w:val="F8F2199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DD00AA"/>
    <w:multiLevelType w:val="hybridMultilevel"/>
    <w:tmpl w:val="71B6DA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550F8"/>
    <w:multiLevelType w:val="hybridMultilevel"/>
    <w:tmpl w:val="E50A4B2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69376C"/>
    <w:multiLevelType w:val="hybridMultilevel"/>
    <w:tmpl w:val="EAF0A9B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E31628"/>
    <w:multiLevelType w:val="hybridMultilevel"/>
    <w:tmpl w:val="5A7A6C2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2F6BBD"/>
    <w:multiLevelType w:val="hybridMultilevel"/>
    <w:tmpl w:val="E4B244C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E155FDA"/>
    <w:multiLevelType w:val="hybridMultilevel"/>
    <w:tmpl w:val="A9B62C3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125DEC"/>
    <w:multiLevelType w:val="hybridMultilevel"/>
    <w:tmpl w:val="37BC9D78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7" w15:restartNumberingAfterBreak="0">
    <w:nsid w:val="4E7242FC"/>
    <w:multiLevelType w:val="hybridMultilevel"/>
    <w:tmpl w:val="50C283A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592989"/>
    <w:multiLevelType w:val="hybridMultilevel"/>
    <w:tmpl w:val="59C2DC12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DF3DB4"/>
    <w:multiLevelType w:val="hybridMultilevel"/>
    <w:tmpl w:val="C0CA9C8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317E00"/>
    <w:multiLevelType w:val="hybridMultilevel"/>
    <w:tmpl w:val="D1CAE41C"/>
    <w:lvl w:ilvl="0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C0A3328"/>
    <w:multiLevelType w:val="hybridMultilevel"/>
    <w:tmpl w:val="9306FB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6276ED"/>
    <w:multiLevelType w:val="hybridMultilevel"/>
    <w:tmpl w:val="08CA757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A46809"/>
    <w:multiLevelType w:val="hybridMultilevel"/>
    <w:tmpl w:val="B0E00360"/>
    <w:lvl w:ilvl="0" w:tplc="5AEC82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B1486"/>
    <w:multiLevelType w:val="hybridMultilevel"/>
    <w:tmpl w:val="00B0DE4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485B7E"/>
    <w:multiLevelType w:val="hybridMultilevel"/>
    <w:tmpl w:val="87F66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C3F51"/>
    <w:multiLevelType w:val="hybridMultilevel"/>
    <w:tmpl w:val="6F300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510007"/>
    <w:multiLevelType w:val="hybridMultilevel"/>
    <w:tmpl w:val="988013D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5A4550"/>
    <w:multiLevelType w:val="hybridMultilevel"/>
    <w:tmpl w:val="B106CE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870B8E"/>
    <w:multiLevelType w:val="hybridMultilevel"/>
    <w:tmpl w:val="80CA2A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6764FFD"/>
    <w:multiLevelType w:val="hybridMultilevel"/>
    <w:tmpl w:val="A096146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1F22BC"/>
    <w:multiLevelType w:val="hybridMultilevel"/>
    <w:tmpl w:val="46A8FB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0644DB"/>
    <w:multiLevelType w:val="hybridMultilevel"/>
    <w:tmpl w:val="CC72C87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1056740">
    <w:abstractNumId w:val="3"/>
  </w:num>
  <w:num w:numId="2" w16cid:durableId="1264413435">
    <w:abstractNumId w:val="29"/>
  </w:num>
  <w:num w:numId="3" w16cid:durableId="705645768">
    <w:abstractNumId w:val="22"/>
  </w:num>
  <w:num w:numId="4" w16cid:durableId="58283694">
    <w:abstractNumId w:val="9"/>
  </w:num>
  <w:num w:numId="5" w16cid:durableId="1379430255">
    <w:abstractNumId w:val="17"/>
  </w:num>
  <w:num w:numId="6" w16cid:durableId="872302640">
    <w:abstractNumId w:val="7"/>
  </w:num>
  <w:num w:numId="7" w16cid:durableId="158276533">
    <w:abstractNumId w:val="12"/>
  </w:num>
  <w:num w:numId="8" w16cid:durableId="1695644021">
    <w:abstractNumId w:val="21"/>
  </w:num>
  <w:num w:numId="9" w16cid:durableId="905257995">
    <w:abstractNumId w:val="24"/>
  </w:num>
  <w:num w:numId="10" w16cid:durableId="1681858541">
    <w:abstractNumId w:val="30"/>
  </w:num>
  <w:num w:numId="11" w16cid:durableId="2007976215">
    <w:abstractNumId w:val="15"/>
  </w:num>
  <w:num w:numId="12" w16cid:durableId="1248802776">
    <w:abstractNumId w:val="6"/>
  </w:num>
  <w:num w:numId="13" w16cid:durableId="2118791963">
    <w:abstractNumId w:val="20"/>
  </w:num>
  <w:num w:numId="14" w16cid:durableId="1972322777">
    <w:abstractNumId w:val="19"/>
  </w:num>
  <w:num w:numId="15" w16cid:durableId="1305084087">
    <w:abstractNumId w:val="4"/>
  </w:num>
  <w:num w:numId="16" w16cid:durableId="1118529000">
    <w:abstractNumId w:val="13"/>
  </w:num>
  <w:num w:numId="17" w16cid:durableId="838232080">
    <w:abstractNumId w:val="28"/>
  </w:num>
  <w:num w:numId="18" w16cid:durableId="1795899865">
    <w:abstractNumId w:val="27"/>
  </w:num>
  <w:num w:numId="19" w16cid:durableId="700087193">
    <w:abstractNumId w:val="32"/>
  </w:num>
  <w:num w:numId="20" w16cid:durableId="179509150">
    <w:abstractNumId w:val="18"/>
  </w:num>
  <w:num w:numId="21" w16cid:durableId="1067415788">
    <w:abstractNumId w:val="1"/>
  </w:num>
  <w:num w:numId="22" w16cid:durableId="1988783372">
    <w:abstractNumId w:val="23"/>
  </w:num>
  <w:num w:numId="23" w16cid:durableId="571964430">
    <w:abstractNumId w:val="31"/>
  </w:num>
  <w:num w:numId="24" w16cid:durableId="2071686629">
    <w:abstractNumId w:val="8"/>
  </w:num>
  <w:num w:numId="25" w16cid:durableId="1036927481">
    <w:abstractNumId w:val="10"/>
  </w:num>
  <w:num w:numId="26" w16cid:durableId="575365314">
    <w:abstractNumId w:val="11"/>
  </w:num>
  <w:num w:numId="27" w16cid:durableId="1578243026">
    <w:abstractNumId w:val="2"/>
  </w:num>
  <w:num w:numId="28" w16cid:durableId="867448007">
    <w:abstractNumId w:val="0"/>
  </w:num>
  <w:num w:numId="29" w16cid:durableId="17851844">
    <w:abstractNumId w:val="25"/>
  </w:num>
  <w:num w:numId="30" w16cid:durableId="1130168323">
    <w:abstractNumId w:val="5"/>
  </w:num>
  <w:num w:numId="31" w16cid:durableId="1760364888">
    <w:abstractNumId w:val="14"/>
  </w:num>
  <w:num w:numId="32" w16cid:durableId="450630852">
    <w:abstractNumId w:val="26"/>
  </w:num>
  <w:num w:numId="33" w16cid:durableId="13414664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21BBC"/>
    <w:rsid w:val="00023AF4"/>
    <w:rsid w:val="0002555F"/>
    <w:rsid w:val="00041C8A"/>
    <w:rsid w:val="0005310D"/>
    <w:rsid w:val="00080D8D"/>
    <w:rsid w:val="000D574A"/>
    <w:rsid w:val="000F3990"/>
    <w:rsid w:val="00122949"/>
    <w:rsid w:val="00247E2E"/>
    <w:rsid w:val="002B0C31"/>
    <w:rsid w:val="002D702C"/>
    <w:rsid w:val="002D712B"/>
    <w:rsid w:val="00331072"/>
    <w:rsid w:val="00336F27"/>
    <w:rsid w:val="00364722"/>
    <w:rsid w:val="00385CAD"/>
    <w:rsid w:val="003B01A5"/>
    <w:rsid w:val="003E1D34"/>
    <w:rsid w:val="003E1D56"/>
    <w:rsid w:val="00420F46"/>
    <w:rsid w:val="004522D3"/>
    <w:rsid w:val="004E522B"/>
    <w:rsid w:val="00504020"/>
    <w:rsid w:val="0052734F"/>
    <w:rsid w:val="00541FF9"/>
    <w:rsid w:val="00555891"/>
    <w:rsid w:val="005900B4"/>
    <w:rsid w:val="00591E05"/>
    <w:rsid w:val="005C2F0F"/>
    <w:rsid w:val="005C4EF3"/>
    <w:rsid w:val="005D2AFC"/>
    <w:rsid w:val="005E4CD0"/>
    <w:rsid w:val="005F378D"/>
    <w:rsid w:val="0060518D"/>
    <w:rsid w:val="00632D84"/>
    <w:rsid w:val="0064329E"/>
    <w:rsid w:val="006441D2"/>
    <w:rsid w:val="006513FA"/>
    <w:rsid w:val="00686D09"/>
    <w:rsid w:val="00691022"/>
    <w:rsid w:val="006E4B65"/>
    <w:rsid w:val="006F064B"/>
    <w:rsid w:val="006F58D9"/>
    <w:rsid w:val="00744BAC"/>
    <w:rsid w:val="00761FD6"/>
    <w:rsid w:val="00790492"/>
    <w:rsid w:val="00790DF4"/>
    <w:rsid w:val="00793FE1"/>
    <w:rsid w:val="007B1885"/>
    <w:rsid w:val="007C6EAE"/>
    <w:rsid w:val="007D27FD"/>
    <w:rsid w:val="007D2A8E"/>
    <w:rsid w:val="00850339"/>
    <w:rsid w:val="00855C49"/>
    <w:rsid w:val="0086713D"/>
    <w:rsid w:val="008C6B2D"/>
    <w:rsid w:val="008D5557"/>
    <w:rsid w:val="008E601F"/>
    <w:rsid w:val="008F3C94"/>
    <w:rsid w:val="0092185B"/>
    <w:rsid w:val="00953C99"/>
    <w:rsid w:val="009577E0"/>
    <w:rsid w:val="00996533"/>
    <w:rsid w:val="009A4D42"/>
    <w:rsid w:val="009C79DD"/>
    <w:rsid w:val="009F6693"/>
    <w:rsid w:val="00A31ABA"/>
    <w:rsid w:val="00AA765B"/>
    <w:rsid w:val="00AC0B6A"/>
    <w:rsid w:val="00AD223E"/>
    <w:rsid w:val="00AE3232"/>
    <w:rsid w:val="00B01FA9"/>
    <w:rsid w:val="00B24627"/>
    <w:rsid w:val="00B47CBF"/>
    <w:rsid w:val="00BB24AD"/>
    <w:rsid w:val="00BC0837"/>
    <w:rsid w:val="00BD0D49"/>
    <w:rsid w:val="00BF4089"/>
    <w:rsid w:val="00C12919"/>
    <w:rsid w:val="00C152DC"/>
    <w:rsid w:val="00C2718E"/>
    <w:rsid w:val="00C50285"/>
    <w:rsid w:val="00C82105"/>
    <w:rsid w:val="00CF234F"/>
    <w:rsid w:val="00D058ED"/>
    <w:rsid w:val="00D26765"/>
    <w:rsid w:val="00D668E0"/>
    <w:rsid w:val="00D82416"/>
    <w:rsid w:val="00DB1455"/>
    <w:rsid w:val="00DD474B"/>
    <w:rsid w:val="00DD750E"/>
    <w:rsid w:val="00E2247E"/>
    <w:rsid w:val="00E34C9C"/>
    <w:rsid w:val="00EA1400"/>
    <w:rsid w:val="00EB6F93"/>
    <w:rsid w:val="00F1410D"/>
    <w:rsid w:val="00F31893"/>
    <w:rsid w:val="00F35C9E"/>
    <w:rsid w:val="00F362D0"/>
    <w:rsid w:val="00F366E3"/>
    <w:rsid w:val="00F41231"/>
    <w:rsid w:val="00FD0A66"/>
    <w:rsid w:val="00FD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5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6F58D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58D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F58D9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58D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58D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8D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5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F58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2022-10-27T00:00:00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</TotalTime>
  <Pages>10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Forest Ambush TD</vt:lpstr>
    </vt:vector>
  </TitlesOfParts>
  <Company>GOLDEN PIXIE GAMING</Company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Forest Ambush TD</dc:title>
  <dc:subject>Game Design Document</dc:subject>
  <dc:creator>[Philip Henderson]</dc:creator>
  <cp:lastModifiedBy>Philip Henderson</cp:lastModifiedBy>
  <cp:revision>2</cp:revision>
  <cp:lastPrinted>2022-10-27T06:48:00Z</cp:lastPrinted>
  <dcterms:created xsi:type="dcterms:W3CDTF">2022-10-27T06:49:00Z</dcterms:created>
  <dcterms:modified xsi:type="dcterms:W3CDTF">2022-10-27T06:49:00Z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